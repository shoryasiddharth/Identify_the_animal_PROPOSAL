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DE08B" w14:textId="42C46256" w:rsidR="001E6BD2" w:rsidRDefault="001E6BD2" w:rsidP="001E6BD2">
      <w:r w:rsidRPr="001E6BD2">
        <w:rPr>
          <w:sz w:val="44"/>
          <w:szCs w:val="44"/>
        </w:rPr>
        <w:t xml:space="preserve">Capstone Project </w:t>
      </w:r>
      <w:r w:rsidRPr="001E6BD2">
        <w:rPr>
          <w:sz w:val="44"/>
          <w:szCs w:val="44"/>
        </w:rPr>
        <w:tab/>
      </w:r>
      <w:r>
        <w:tab/>
      </w:r>
      <w:r>
        <w:tab/>
      </w:r>
      <w:r>
        <w:tab/>
      </w:r>
      <w:r>
        <w:tab/>
      </w:r>
      <w:r>
        <w:tab/>
      </w:r>
      <w:r>
        <w:t>SIDDHARTH SHORYA</w:t>
      </w:r>
      <w:r w:rsidRPr="001E6BD2">
        <w:t> </w:t>
      </w:r>
    </w:p>
    <w:p w14:paraId="11CB40F5" w14:textId="7B650027" w:rsidR="00EB6E4D" w:rsidRDefault="001E6BD2" w:rsidP="001E6BD2">
      <w:r w:rsidRPr="001E6BD2">
        <w:rPr>
          <w:sz w:val="32"/>
          <w:szCs w:val="32"/>
        </w:rPr>
        <w:t>Machine Learning Engineer Nanodegre</w:t>
      </w:r>
      <w:r w:rsidRPr="001E6BD2">
        <w:rPr>
          <w:sz w:val="32"/>
          <w:szCs w:val="32"/>
        </w:rPr>
        <w:t>e</w:t>
      </w:r>
      <w:r>
        <w:rPr>
          <w:sz w:val="28"/>
          <w:szCs w:val="28"/>
        </w:rPr>
        <w:t xml:space="preserve"> </w:t>
      </w:r>
      <w:r>
        <w:rPr>
          <w:sz w:val="28"/>
          <w:szCs w:val="28"/>
        </w:rPr>
        <w:tab/>
      </w:r>
      <w:r>
        <w:rPr>
          <w:sz w:val="28"/>
          <w:szCs w:val="28"/>
        </w:rPr>
        <w:tab/>
      </w:r>
      <w:r>
        <w:rPr>
          <w:sz w:val="28"/>
          <w:szCs w:val="28"/>
        </w:rPr>
        <w:tab/>
      </w:r>
      <w:r>
        <w:t xml:space="preserve"> ~</w:t>
      </w:r>
      <w:r w:rsidRPr="001E6BD2">
        <w:t>April 6th, 2016 </w:t>
      </w:r>
    </w:p>
    <w:p w14:paraId="6CC3CDCE" w14:textId="0E755E1B" w:rsidR="00EB6E4D" w:rsidRDefault="00EB6E4D" w:rsidP="00EB6E4D"/>
    <w:p w14:paraId="60CAD596" w14:textId="77777777" w:rsidR="00EB6E4D" w:rsidRPr="00EB6E4D" w:rsidRDefault="00EB6E4D" w:rsidP="00EB6E4D">
      <w:pPr>
        <w:rPr>
          <w:color w:val="00B0F0"/>
          <w:sz w:val="36"/>
        </w:rPr>
      </w:pPr>
      <w:r w:rsidRPr="00EB6E4D">
        <w:rPr>
          <w:color w:val="00B0F0"/>
          <w:sz w:val="36"/>
        </w:rPr>
        <w:t>1 Introduction:</w:t>
      </w:r>
    </w:p>
    <w:p w14:paraId="22B5275F" w14:textId="77777777" w:rsidR="007370EE" w:rsidRPr="001D67FC" w:rsidRDefault="00EB6E4D" w:rsidP="00EB6E4D">
      <w:pPr>
        <w:rPr>
          <w:rFonts w:cstheme="minorHAnsi"/>
          <w:color w:val="333333"/>
          <w:sz w:val="24"/>
          <w:szCs w:val="24"/>
        </w:rPr>
      </w:pPr>
      <w:r w:rsidRPr="001D67FC">
        <w:rPr>
          <w:sz w:val="24"/>
          <w:szCs w:val="24"/>
        </w:rPr>
        <w:t xml:space="preserve">Image recognition has gained a lot of interest more recently which is driven by the demand for more sophisticated algorithms and advances in processing capacity of the computation devices. </w:t>
      </w:r>
      <w:r w:rsidRPr="001D67FC">
        <w:rPr>
          <w:rFonts w:cstheme="minorHAnsi"/>
          <w:color w:val="333333"/>
          <w:sz w:val="24"/>
          <w:szCs w:val="24"/>
        </w:rPr>
        <w:t xml:space="preserve">Convolutional neural networks </w:t>
      </w:r>
      <w:r w:rsidRPr="001D67FC">
        <w:rPr>
          <w:rFonts w:cstheme="minorHAnsi"/>
          <w:color w:val="333333"/>
          <w:sz w:val="24"/>
          <w:szCs w:val="24"/>
        </w:rPr>
        <w:t>s</w:t>
      </w:r>
      <w:r w:rsidRPr="001D67FC">
        <w:rPr>
          <w:rFonts w:cstheme="minorHAnsi"/>
          <w:color w:val="333333"/>
          <w:sz w:val="24"/>
          <w:szCs w:val="24"/>
        </w:rPr>
        <w:t>ound like a weird combination of biology and math with a little CS sprinkled in, but these networks have been some of the most influential innovations in the field of computer vision.</w:t>
      </w:r>
      <w:r w:rsidR="005606F4" w:rsidRPr="001D67FC">
        <w:rPr>
          <w:rFonts w:cstheme="minorHAnsi"/>
          <w:color w:val="333333"/>
          <w:sz w:val="24"/>
          <w:szCs w:val="24"/>
        </w:rPr>
        <w:t xml:space="preserve"> The CNN</w:t>
      </w:r>
      <w:r w:rsidR="007370EE" w:rsidRPr="001D67FC">
        <w:rPr>
          <w:rFonts w:cstheme="minorHAnsi"/>
          <w:color w:val="333333"/>
          <w:sz w:val="24"/>
          <w:szCs w:val="24"/>
        </w:rPr>
        <w:t xml:space="preserve"> have had a drastic impact on Image recognition.</w:t>
      </w:r>
    </w:p>
    <w:p w14:paraId="73CA4AF8" w14:textId="77777777" w:rsidR="007370EE" w:rsidRPr="001D67FC" w:rsidRDefault="007370EE" w:rsidP="00EB6E4D">
      <w:pPr>
        <w:rPr>
          <w:rFonts w:cstheme="minorHAnsi"/>
          <w:color w:val="333333"/>
          <w:sz w:val="24"/>
          <w:szCs w:val="24"/>
        </w:rPr>
      </w:pPr>
      <w:r w:rsidRPr="001D67FC">
        <w:rPr>
          <w:rFonts w:cstheme="minorHAnsi"/>
          <w:color w:val="333333"/>
          <w:sz w:val="24"/>
          <w:szCs w:val="24"/>
        </w:rPr>
        <w:t>Image recognition algorithms can be classified into two major categories: Pre-defined image descriptor based and descriptor learning based. Algorithms in pre-defined category uses image processing techniques to generate important observations (or more technically features) and use these observations to detect/recognize an object.</w:t>
      </w:r>
      <w:r w:rsidRPr="001D67FC">
        <w:rPr>
          <w:sz w:val="24"/>
          <w:szCs w:val="24"/>
        </w:rPr>
        <w:t xml:space="preserve"> </w:t>
      </w:r>
      <w:r w:rsidRPr="001D67FC">
        <w:rPr>
          <w:rFonts w:cstheme="minorHAnsi"/>
          <w:color w:val="333333"/>
          <w:sz w:val="24"/>
          <w:szCs w:val="24"/>
        </w:rPr>
        <w:t>On the other hand, descriptor learning based algorithms generate these important observations (or features) while building (or more technically training) the algorithm. They use a large dataset of images and their categories to find these features.</w:t>
      </w:r>
    </w:p>
    <w:p w14:paraId="5F75FFB2" w14:textId="3AA1863C" w:rsidR="00855982" w:rsidRPr="001D67FC" w:rsidRDefault="007370EE" w:rsidP="00EB6E4D">
      <w:pPr>
        <w:rPr>
          <w:rFonts w:cstheme="minorHAnsi"/>
          <w:color w:val="333333"/>
          <w:sz w:val="24"/>
          <w:szCs w:val="24"/>
        </w:rPr>
      </w:pPr>
      <w:r w:rsidRPr="001D67FC">
        <w:rPr>
          <w:rFonts w:cstheme="minorHAnsi"/>
          <w:color w:val="333333"/>
          <w:sz w:val="24"/>
          <w:szCs w:val="24"/>
        </w:rPr>
        <w:t xml:space="preserve">In this project I attempt to apply convolution Neural networks for animal recognition from images from wildlife. </w:t>
      </w:r>
      <w:r w:rsidRPr="001D67FC">
        <w:rPr>
          <w:sz w:val="24"/>
          <w:szCs w:val="24"/>
        </w:rPr>
        <w:t xml:space="preserve">Thus, </w:t>
      </w:r>
      <w:r w:rsidRPr="001D67FC">
        <w:rPr>
          <w:sz w:val="24"/>
          <w:szCs w:val="24"/>
        </w:rPr>
        <w:t>I will train a neural network to predict the animal for the ease and accurate classification.</w:t>
      </w:r>
      <w:r w:rsidRPr="001D67FC">
        <w:rPr>
          <w:rFonts w:cstheme="minorHAnsi"/>
          <w:color w:val="333333"/>
          <w:sz w:val="24"/>
          <w:szCs w:val="24"/>
        </w:rPr>
        <w:t xml:space="preserve"> </w:t>
      </w:r>
    </w:p>
    <w:p w14:paraId="61A77A2C" w14:textId="7106C3AC" w:rsidR="007370EE" w:rsidRDefault="007370EE" w:rsidP="00EB6E4D">
      <w:pPr>
        <w:rPr>
          <w:sz w:val="24"/>
          <w:szCs w:val="24"/>
        </w:rPr>
      </w:pPr>
    </w:p>
    <w:p w14:paraId="3668D744" w14:textId="1EA5D8B7" w:rsidR="007370EE" w:rsidRPr="00EB6E4D" w:rsidRDefault="007370EE" w:rsidP="007370EE">
      <w:pPr>
        <w:rPr>
          <w:color w:val="00B0F0"/>
          <w:sz w:val="36"/>
        </w:rPr>
      </w:pPr>
      <w:r>
        <w:rPr>
          <w:color w:val="00B0F0"/>
          <w:sz w:val="36"/>
        </w:rPr>
        <w:t>2</w:t>
      </w:r>
      <w:r w:rsidRPr="00EB6E4D">
        <w:rPr>
          <w:color w:val="00B0F0"/>
          <w:sz w:val="36"/>
        </w:rPr>
        <w:t xml:space="preserve"> </w:t>
      </w:r>
      <w:r>
        <w:rPr>
          <w:color w:val="00B0F0"/>
          <w:sz w:val="36"/>
        </w:rPr>
        <w:t>Dataset</w:t>
      </w:r>
      <w:r w:rsidRPr="00EB6E4D">
        <w:rPr>
          <w:color w:val="00B0F0"/>
          <w:sz w:val="36"/>
        </w:rPr>
        <w:t>:</w:t>
      </w:r>
    </w:p>
    <w:p w14:paraId="077F521F" w14:textId="569E6B73" w:rsidR="007370EE" w:rsidRPr="001D67FC" w:rsidRDefault="007370EE" w:rsidP="007370EE">
      <w:pPr>
        <w:rPr>
          <w:sz w:val="24"/>
          <w:szCs w:val="24"/>
        </w:rPr>
      </w:pPr>
      <w:r w:rsidRPr="001D67FC">
        <w:rPr>
          <w:sz w:val="24"/>
          <w:szCs w:val="24"/>
        </w:rPr>
        <w:t>I ha</w:t>
      </w:r>
      <w:r w:rsidR="001D67FC" w:rsidRPr="001D67FC">
        <w:rPr>
          <w:sz w:val="24"/>
          <w:szCs w:val="24"/>
        </w:rPr>
        <w:t>d</w:t>
      </w:r>
      <w:r w:rsidRPr="001D67FC">
        <w:rPr>
          <w:sz w:val="24"/>
          <w:szCs w:val="24"/>
        </w:rPr>
        <w:t xml:space="preserve"> two types of files CSV and Images. The train data consist</w:t>
      </w:r>
      <w:r w:rsidR="001D67FC" w:rsidRPr="001D67FC">
        <w:rPr>
          <w:sz w:val="24"/>
          <w:szCs w:val="24"/>
        </w:rPr>
        <w:t>ed</w:t>
      </w:r>
      <w:r w:rsidRPr="001D67FC">
        <w:rPr>
          <w:sz w:val="24"/>
          <w:szCs w:val="24"/>
        </w:rPr>
        <w:t xml:space="preserve"> of 13,000 images and the test data</w:t>
      </w:r>
      <w:r w:rsidR="001D67FC" w:rsidRPr="001D67FC">
        <w:rPr>
          <w:sz w:val="24"/>
          <w:szCs w:val="24"/>
        </w:rPr>
        <w:t xml:space="preserve"> </w:t>
      </w:r>
      <w:r w:rsidRPr="001D67FC">
        <w:rPr>
          <w:sz w:val="24"/>
          <w:szCs w:val="24"/>
        </w:rPr>
        <w:t>of 6,000 images of 30 different species of animals. The image ID and the corresponding animal name are</w:t>
      </w:r>
      <w:r w:rsidR="001D67FC" w:rsidRPr="001D67FC">
        <w:rPr>
          <w:sz w:val="24"/>
          <w:szCs w:val="24"/>
        </w:rPr>
        <w:t xml:space="preserve"> </w:t>
      </w:r>
      <w:r w:rsidRPr="001D67FC">
        <w:rPr>
          <w:sz w:val="24"/>
          <w:szCs w:val="24"/>
        </w:rPr>
        <w:t>stored in .csv format, while the image files are sorted into separate train and test image folders. Data in the.csv file is in the following format:</w:t>
      </w:r>
    </w:p>
    <w:p w14:paraId="302A262E" w14:textId="77777777" w:rsidR="001D67FC" w:rsidRDefault="001D67FC" w:rsidP="007370EE">
      <w:pPr>
        <w:rPr>
          <w:szCs w:val="24"/>
        </w:rPr>
      </w:pPr>
    </w:p>
    <w:tbl>
      <w:tblPr>
        <w:tblStyle w:val="TableGrid"/>
        <w:tblW w:w="0" w:type="auto"/>
        <w:tblLook w:val="04A0" w:firstRow="1" w:lastRow="0" w:firstColumn="1" w:lastColumn="0" w:noHBand="0" w:noVBand="1"/>
      </w:tblPr>
      <w:tblGrid>
        <w:gridCol w:w="2607"/>
        <w:gridCol w:w="2607"/>
      </w:tblGrid>
      <w:tr w:rsidR="007370EE" w:rsidRPr="001D67FC" w14:paraId="5ECD8D00" w14:textId="77777777" w:rsidTr="007370EE">
        <w:trPr>
          <w:trHeight w:val="338"/>
        </w:trPr>
        <w:tc>
          <w:tcPr>
            <w:tcW w:w="2607" w:type="dxa"/>
          </w:tcPr>
          <w:p w14:paraId="06A96712" w14:textId="2DAA43B8" w:rsidR="007370EE" w:rsidRPr="001D67FC" w:rsidRDefault="007370EE" w:rsidP="007370EE">
            <w:pPr>
              <w:rPr>
                <w:b/>
                <w:szCs w:val="24"/>
                <w:u w:val="single"/>
              </w:rPr>
            </w:pPr>
            <w:r w:rsidRPr="001D67FC">
              <w:rPr>
                <w:b/>
                <w:szCs w:val="24"/>
                <w:u w:val="single"/>
              </w:rPr>
              <w:t>Variable</w:t>
            </w:r>
          </w:p>
        </w:tc>
        <w:tc>
          <w:tcPr>
            <w:tcW w:w="2607" w:type="dxa"/>
          </w:tcPr>
          <w:p w14:paraId="092CB12C" w14:textId="77777777" w:rsidR="007370EE" w:rsidRPr="001D67FC" w:rsidRDefault="007370EE" w:rsidP="007370EE">
            <w:pPr>
              <w:rPr>
                <w:b/>
                <w:szCs w:val="24"/>
                <w:u w:val="single"/>
              </w:rPr>
            </w:pPr>
            <w:r w:rsidRPr="001D67FC">
              <w:rPr>
                <w:b/>
                <w:szCs w:val="24"/>
                <w:u w:val="single"/>
              </w:rPr>
              <w:t>Description</w:t>
            </w:r>
          </w:p>
          <w:p w14:paraId="2BE3D776" w14:textId="77777777" w:rsidR="007370EE" w:rsidRPr="001D67FC" w:rsidRDefault="007370EE" w:rsidP="007370EE">
            <w:pPr>
              <w:rPr>
                <w:b/>
                <w:szCs w:val="24"/>
                <w:u w:val="single"/>
              </w:rPr>
            </w:pPr>
          </w:p>
        </w:tc>
      </w:tr>
      <w:tr w:rsidR="007370EE" w:rsidRPr="001D67FC" w14:paraId="5AF2E8B2" w14:textId="77777777" w:rsidTr="007370EE">
        <w:trPr>
          <w:trHeight w:val="319"/>
        </w:trPr>
        <w:tc>
          <w:tcPr>
            <w:tcW w:w="2607" w:type="dxa"/>
          </w:tcPr>
          <w:p w14:paraId="0EA72F9D" w14:textId="437C4CE6" w:rsidR="007370EE" w:rsidRPr="001D67FC" w:rsidRDefault="007370EE" w:rsidP="007370EE">
            <w:pPr>
              <w:rPr>
                <w:i/>
                <w:szCs w:val="24"/>
              </w:rPr>
            </w:pPr>
            <w:proofErr w:type="spellStart"/>
            <w:r w:rsidRPr="001D67FC">
              <w:rPr>
                <w:i/>
                <w:szCs w:val="24"/>
              </w:rPr>
              <w:t>Image_id</w:t>
            </w:r>
            <w:proofErr w:type="spellEnd"/>
          </w:p>
        </w:tc>
        <w:tc>
          <w:tcPr>
            <w:tcW w:w="2607" w:type="dxa"/>
          </w:tcPr>
          <w:p w14:paraId="3EDA621E" w14:textId="4F8ECFA0" w:rsidR="007370EE" w:rsidRPr="001D67FC" w:rsidRDefault="007370EE" w:rsidP="007370EE">
            <w:pPr>
              <w:rPr>
                <w:i/>
                <w:szCs w:val="24"/>
              </w:rPr>
            </w:pPr>
            <w:r w:rsidRPr="001D67FC">
              <w:rPr>
                <w:i/>
                <w:szCs w:val="24"/>
              </w:rPr>
              <w:t>Image name</w:t>
            </w:r>
          </w:p>
        </w:tc>
      </w:tr>
      <w:tr w:rsidR="007370EE" w:rsidRPr="001D67FC" w14:paraId="1E64A620" w14:textId="77777777" w:rsidTr="007370EE">
        <w:trPr>
          <w:trHeight w:val="319"/>
        </w:trPr>
        <w:tc>
          <w:tcPr>
            <w:tcW w:w="2607" w:type="dxa"/>
          </w:tcPr>
          <w:p w14:paraId="33D5DFAA" w14:textId="74BE6200" w:rsidR="007370EE" w:rsidRPr="001D67FC" w:rsidRDefault="001D67FC" w:rsidP="007370EE">
            <w:pPr>
              <w:rPr>
                <w:i/>
                <w:szCs w:val="24"/>
              </w:rPr>
            </w:pPr>
            <w:r w:rsidRPr="001D67FC">
              <w:rPr>
                <w:i/>
                <w:szCs w:val="24"/>
              </w:rPr>
              <w:t>Anima</w:t>
            </w:r>
            <w:r w:rsidRPr="001D67FC">
              <w:rPr>
                <w:i/>
                <w:szCs w:val="24"/>
              </w:rPr>
              <w:t>l</w:t>
            </w:r>
          </w:p>
        </w:tc>
        <w:tc>
          <w:tcPr>
            <w:tcW w:w="2607" w:type="dxa"/>
          </w:tcPr>
          <w:p w14:paraId="2EF23EEC" w14:textId="23BF818E" w:rsidR="007370EE" w:rsidRPr="001D67FC" w:rsidRDefault="001D67FC" w:rsidP="007370EE">
            <w:pPr>
              <w:rPr>
                <w:i/>
                <w:szCs w:val="24"/>
              </w:rPr>
            </w:pPr>
            <w:r w:rsidRPr="001D67FC">
              <w:rPr>
                <w:i/>
                <w:szCs w:val="24"/>
              </w:rPr>
              <w:t>Name of the Animal</w:t>
            </w:r>
          </w:p>
        </w:tc>
      </w:tr>
    </w:tbl>
    <w:p w14:paraId="28F10A6B" w14:textId="1D34A3DF" w:rsidR="007370EE" w:rsidRDefault="007370EE" w:rsidP="007370EE">
      <w:pPr>
        <w:rPr>
          <w:szCs w:val="24"/>
        </w:rPr>
      </w:pPr>
    </w:p>
    <w:p w14:paraId="4C00B809" w14:textId="4A3FE2A1" w:rsidR="001D67FC" w:rsidRDefault="001D67FC" w:rsidP="007370EE">
      <w:pPr>
        <w:rPr>
          <w:szCs w:val="24"/>
        </w:rPr>
      </w:pPr>
    </w:p>
    <w:p w14:paraId="25A11FE4" w14:textId="4AD0EC29" w:rsidR="007370EE" w:rsidRPr="001D67FC" w:rsidRDefault="001D67FC" w:rsidP="007370EE">
      <w:pPr>
        <w:rPr>
          <w:sz w:val="24"/>
          <w:szCs w:val="20"/>
        </w:rPr>
      </w:pPr>
      <w:r w:rsidRPr="001D67FC">
        <w:rPr>
          <w:sz w:val="24"/>
          <w:szCs w:val="20"/>
        </w:rPr>
        <w:lastRenderedPageBreak/>
        <w:t>F</w:t>
      </w:r>
      <w:r w:rsidR="007370EE" w:rsidRPr="001D67FC">
        <w:rPr>
          <w:sz w:val="24"/>
          <w:szCs w:val="20"/>
        </w:rPr>
        <w:t>ollowing are the 30 different species of animals in the dataset:</w:t>
      </w:r>
    </w:p>
    <w:p w14:paraId="10FEAFF0" w14:textId="3D8A24D0" w:rsidR="007370EE" w:rsidRPr="001D67FC" w:rsidRDefault="007370EE" w:rsidP="007370EE">
      <w:pPr>
        <w:rPr>
          <w:sz w:val="24"/>
          <w:szCs w:val="20"/>
        </w:rPr>
      </w:pPr>
      <w:r w:rsidRPr="001D67FC">
        <w:rPr>
          <w:sz w:val="24"/>
          <w:szCs w:val="20"/>
        </w:rPr>
        <w:t>• antelope</w:t>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Pr="001D67FC">
        <w:rPr>
          <w:sz w:val="24"/>
          <w:szCs w:val="20"/>
        </w:rPr>
        <w:t>• bat</w:t>
      </w:r>
    </w:p>
    <w:p w14:paraId="23858817" w14:textId="003C8D0D" w:rsidR="007370EE" w:rsidRPr="001D67FC" w:rsidRDefault="007370EE" w:rsidP="007370EE">
      <w:pPr>
        <w:rPr>
          <w:sz w:val="24"/>
          <w:szCs w:val="20"/>
        </w:rPr>
      </w:pPr>
      <w:r w:rsidRPr="001D67FC">
        <w:rPr>
          <w:sz w:val="24"/>
          <w:szCs w:val="20"/>
        </w:rPr>
        <w:t>• beaver</w:t>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Pr="001D67FC">
        <w:rPr>
          <w:sz w:val="24"/>
          <w:szCs w:val="20"/>
        </w:rPr>
        <w:t>• bobcat</w:t>
      </w:r>
    </w:p>
    <w:p w14:paraId="4899A11A" w14:textId="30EA6039" w:rsidR="007370EE" w:rsidRPr="001D67FC" w:rsidRDefault="007370EE" w:rsidP="001D67FC">
      <w:pPr>
        <w:rPr>
          <w:sz w:val="24"/>
          <w:szCs w:val="20"/>
        </w:rPr>
      </w:pPr>
      <w:r w:rsidRPr="001D67FC">
        <w:rPr>
          <w:sz w:val="24"/>
          <w:szCs w:val="20"/>
        </w:rPr>
        <w:t>• buffalo</w:t>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Pr="001D67FC">
        <w:rPr>
          <w:sz w:val="24"/>
          <w:szCs w:val="20"/>
        </w:rPr>
        <w:t>• chihuahua</w:t>
      </w:r>
    </w:p>
    <w:p w14:paraId="75A2299B" w14:textId="7823E66C" w:rsidR="007370EE" w:rsidRPr="001D67FC" w:rsidRDefault="007370EE" w:rsidP="007370EE">
      <w:pPr>
        <w:rPr>
          <w:sz w:val="24"/>
          <w:szCs w:val="20"/>
        </w:rPr>
      </w:pPr>
      <w:r w:rsidRPr="001D67FC">
        <w:rPr>
          <w:sz w:val="24"/>
          <w:szCs w:val="20"/>
        </w:rPr>
        <w:t>• chimpanzee</w:t>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Pr="001D67FC">
        <w:rPr>
          <w:sz w:val="24"/>
          <w:szCs w:val="20"/>
        </w:rPr>
        <w:t>• collie</w:t>
      </w:r>
    </w:p>
    <w:p w14:paraId="021E061E" w14:textId="650CD076" w:rsidR="007370EE" w:rsidRPr="001D67FC" w:rsidRDefault="007370EE" w:rsidP="007370EE">
      <w:pPr>
        <w:rPr>
          <w:sz w:val="24"/>
          <w:szCs w:val="20"/>
        </w:rPr>
      </w:pPr>
      <w:r w:rsidRPr="001D67FC">
        <w:rPr>
          <w:sz w:val="24"/>
          <w:szCs w:val="20"/>
        </w:rPr>
        <w:t>• dalmatian</w:t>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Pr="001D67FC">
        <w:rPr>
          <w:sz w:val="24"/>
          <w:szCs w:val="20"/>
        </w:rPr>
        <w:t xml:space="preserve">• </w:t>
      </w:r>
      <w:proofErr w:type="spellStart"/>
      <w:r w:rsidRPr="001D67FC">
        <w:rPr>
          <w:sz w:val="24"/>
          <w:szCs w:val="20"/>
        </w:rPr>
        <w:t>german</w:t>
      </w:r>
      <w:proofErr w:type="spellEnd"/>
      <w:r w:rsidRPr="001D67FC">
        <w:rPr>
          <w:sz w:val="24"/>
          <w:szCs w:val="20"/>
        </w:rPr>
        <w:t xml:space="preserve"> + shepherd</w:t>
      </w:r>
    </w:p>
    <w:p w14:paraId="4D5C6250" w14:textId="2DFBCC78" w:rsidR="007370EE" w:rsidRPr="001D67FC" w:rsidRDefault="007370EE" w:rsidP="007370EE">
      <w:pPr>
        <w:rPr>
          <w:sz w:val="24"/>
          <w:szCs w:val="20"/>
        </w:rPr>
      </w:pPr>
      <w:r w:rsidRPr="001D67FC">
        <w:rPr>
          <w:sz w:val="24"/>
          <w:szCs w:val="20"/>
        </w:rPr>
        <w:t>• grizzly + bear</w:t>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Pr="001D67FC">
        <w:rPr>
          <w:sz w:val="24"/>
          <w:szCs w:val="20"/>
        </w:rPr>
        <w:t>• hippopotamus</w:t>
      </w:r>
    </w:p>
    <w:p w14:paraId="3565C25D" w14:textId="2FDFD989" w:rsidR="007370EE" w:rsidRPr="001D67FC" w:rsidRDefault="007370EE" w:rsidP="007370EE">
      <w:pPr>
        <w:rPr>
          <w:sz w:val="24"/>
          <w:szCs w:val="20"/>
        </w:rPr>
      </w:pPr>
      <w:r w:rsidRPr="001D67FC">
        <w:rPr>
          <w:sz w:val="24"/>
          <w:szCs w:val="20"/>
        </w:rPr>
        <w:t>• horse</w:t>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Pr="001D67FC">
        <w:rPr>
          <w:sz w:val="24"/>
          <w:szCs w:val="20"/>
        </w:rPr>
        <w:t>• killer + whale</w:t>
      </w:r>
    </w:p>
    <w:p w14:paraId="372BB5F0" w14:textId="087A3E5B" w:rsidR="007370EE" w:rsidRPr="001D67FC" w:rsidRDefault="007370EE" w:rsidP="007370EE">
      <w:pPr>
        <w:rPr>
          <w:sz w:val="24"/>
          <w:szCs w:val="20"/>
        </w:rPr>
      </w:pPr>
      <w:r w:rsidRPr="001D67FC">
        <w:rPr>
          <w:sz w:val="24"/>
          <w:szCs w:val="20"/>
        </w:rPr>
        <w:t>• mole</w:t>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Pr="001D67FC">
        <w:rPr>
          <w:sz w:val="24"/>
          <w:szCs w:val="20"/>
        </w:rPr>
        <w:t>• moose</w:t>
      </w:r>
    </w:p>
    <w:p w14:paraId="5B1B2FB7" w14:textId="39A918A3" w:rsidR="007370EE" w:rsidRPr="001D67FC" w:rsidRDefault="007370EE" w:rsidP="007370EE">
      <w:pPr>
        <w:rPr>
          <w:sz w:val="24"/>
          <w:szCs w:val="20"/>
        </w:rPr>
      </w:pPr>
      <w:r w:rsidRPr="001D67FC">
        <w:rPr>
          <w:sz w:val="24"/>
          <w:szCs w:val="20"/>
        </w:rPr>
        <w:t>• mouse</w:t>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Pr="001D67FC">
        <w:rPr>
          <w:sz w:val="24"/>
          <w:szCs w:val="20"/>
        </w:rPr>
        <w:t>• otter</w:t>
      </w:r>
    </w:p>
    <w:p w14:paraId="1F6B61FB" w14:textId="15670FC5" w:rsidR="007370EE" w:rsidRPr="001D67FC" w:rsidRDefault="007370EE" w:rsidP="007370EE">
      <w:pPr>
        <w:rPr>
          <w:sz w:val="24"/>
          <w:szCs w:val="20"/>
        </w:rPr>
      </w:pPr>
      <w:r w:rsidRPr="001D67FC">
        <w:rPr>
          <w:sz w:val="24"/>
          <w:szCs w:val="20"/>
        </w:rPr>
        <w:t>• ox</w:t>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Pr="001D67FC">
        <w:rPr>
          <w:sz w:val="24"/>
          <w:szCs w:val="20"/>
        </w:rPr>
        <w:t>• Persian + cat</w:t>
      </w:r>
    </w:p>
    <w:p w14:paraId="44FA20E9" w14:textId="032942AB" w:rsidR="007370EE" w:rsidRPr="001D67FC" w:rsidRDefault="007370EE" w:rsidP="007370EE">
      <w:pPr>
        <w:rPr>
          <w:sz w:val="24"/>
          <w:szCs w:val="20"/>
        </w:rPr>
      </w:pPr>
      <w:r w:rsidRPr="001D67FC">
        <w:rPr>
          <w:sz w:val="24"/>
          <w:szCs w:val="20"/>
        </w:rPr>
        <w:t>• raccoon</w:t>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Pr="001D67FC">
        <w:rPr>
          <w:sz w:val="24"/>
          <w:szCs w:val="20"/>
        </w:rPr>
        <w:t>• rat</w:t>
      </w:r>
    </w:p>
    <w:p w14:paraId="469A2371" w14:textId="33CA2488" w:rsidR="007370EE" w:rsidRPr="001D67FC" w:rsidRDefault="007370EE" w:rsidP="007370EE">
      <w:pPr>
        <w:rPr>
          <w:sz w:val="24"/>
          <w:szCs w:val="20"/>
        </w:rPr>
      </w:pPr>
      <w:r w:rsidRPr="001D67FC">
        <w:rPr>
          <w:sz w:val="24"/>
          <w:szCs w:val="20"/>
        </w:rPr>
        <w:t>• rhinoceros</w:t>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Pr="001D67FC">
        <w:rPr>
          <w:sz w:val="24"/>
          <w:szCs w:val="20"/>
        </w:rPr>
        <w:t>• seal</w:t>
      </w:r>
    </w:p>
    <w:p w14:paraId="368D7685" w14:textId="27230413" w:rsidR="007370EE" w:rsidRPr="001D67FC" w:rsidRDefault="007370EE" w:rsidP="007370EE">
      <w:pPr>
        <w:rPr>
          <w:sz w:val="24"/>
          <w:szCs w:val="20"/>
        </w:rPr>
      </w:pPr>
      <w:r w:rsidRPr="001D67FC">
        <w:rPr>
          <w:sz w:val="24"/>
          <w:szCs w:val="20"/>
        </w:rPr>
        <w:t>• Siamese + cat</w:t>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Pr="001D67FC">
        <w:rPr>
          <w:sz w:val="24"/>
          <w:szCs w:val="20"/>
        </w:rPr>
        <w:t>• spider + monkey</w:t>
      </w:r>
    </w:p>
    <w:p w14:paraId="237C16F7" w14:textId="39C31B63" w:rsidR="007370EE" w:rsidRPr="001D67FC" w:rsidRDefault="007370EE" w:rsidP="007370EE">
      <w:pPr>
        <w:rPr>
          <w:sz w:val="24"/>
          <w:szCs w:val="20"/>
        </w:rPr>
      </w:pPr>
      <w:r w:rsidRPr="001D67FC">
        <w:rPr>
          <w:sz w:val="24"/>
          <w:szCs w:val="20"/>
        </w:rPr>
        <w:t>• squirrel</w:t>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Pr="001D67FC">
        <w:rPr>
          <w:sz w:val="24"/>
          <w:szCs w:val="20"/>
        </w:rPr>
        <w:t>• walrus</w:t>
      </w:r>
    </w:p>
    <w:p w14:paraId="3FD7057A" w14:textId="05602519" w:rsidR="007370EE" w:rsidRPr="001D67FC" w:rsidRDefault="007370EE" w:rsidP="007370EE">
      <w:pPr>
        <w:rPr>
          <w:sz w:val="24"/>
          <w:szCs w:val="20"/>
        </w:rPr>
      </w:pPr>
      <w:r w:rsidRPr="001D67FC">
        <w:rPr>
          <w:sz w:val="24"/>
          <w:szCs w:val="20"/>
        </w:rPr>
        <w:t>• weasel</w:t>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001D67FC" w:rsidRPr="001D67FC">
        <w:rPr>
          <w:sz w:val="24"/>
          <w:szCs w:val="20"/>
        </w:rPr>
        <w:tab/>
      </w:r>
      <w:r w:rsidRPr="001D67FC">
        <w:rPr>
          <w:sz w:val="24"/>
          <w:szCs w:val="20"/>
        </w:rPr>
        <w:t>• wolf</w:t>
      </w:r>
    </w:p>
    <w:p w14:paraId="2EA22476" w14:textId="77777777" w:rsidR="001D67FC" w:rsidRDefault="001D67FC" w:rsidP="007370EE">
      <w:pPr>
        <w:rPr>
          <w:sz w:val="24"/>
          <w:szCs w:val="20"/>
        </w:rPr>
      </w:pPr>
    </w:p>
    <w:p w14:paraId="2F8A6B34" w14:textId="3804DC75" w:rsidR="001D67FC" w:rsidRDefault="007370EE" w:rsidP="001D67FC">
      <w:pPr>
        <w:rPr>
          <w:sz w:val="24"/>
          <w:szCs w:val="20"/>
        </w:rPr>
      </w:pPr>
      <w:r w:rsidRPr="001D67FC">
        <w:rPr>
          <w:sz w:val="24"/>
          <w:szCs w:val="20"/>
        </w:rPr>
        <w:t>The input</w:t>
      </w:r>
      <w:r w:rsidR="001D67FC" w:rsidRPr="001D67FC">
        <w:rPr>
          <w:sz w:val="24"/>
          <w:szCs w:val="20"/>
        </w:rPr>
        <w:t xml:space="preserve"> to CNN was resized to</w:t>
      </w:r>
      <w:r w:rsidRPr="001D67FC">
        <w:rPr>
          <w:sz w:val="24"/>
          <w:szCs w:val="20"/>
        </w:rPr>
        <w:t xml:space="preserve"> be the images</w:t>
      </w:r>
      <w:r w:rsidR="001D67FC" w:rsidRPr="001D67FC">
        <w:rPr>
          <w:sz w:val="24"/>
          <w:szCs w:val="20"/>
        </w:rPr>
        <w:t xml:space="preserve"> of resolution</w:t>
      </w:r>
      <w:r w:rsidRPr="001D67FC">
        <w:rPr>
          <w:sz w:val="24"/>
          <w:szCs w:val="20"/>
        </w:rPr>
        <w:t xml:space="preserve"> 224 x 224 (will convert high resolution to lower resolution)</w:t>
      </w:r>
      <w:r w:rsidR="001D67FC" w:rsidRPr="001D67FC">
        <w:rPr>
          <w:sz w:val="24"/>
          <w:szCs w:val="20"/>
        </w:rPr>
        <w:t xml:space="preserve">. This came to be the best resolution to gain information according to me. </w:t>
      </w:r>
    </w:p>
    <w:p w14:paraId="2D8A38B1" w14:textId="2AAD9D04" w:rsidR="001D67FC" w:rsidRDefault="001D67FC" w:rsidP="001D67FC">
      <w:pPr>
        <w:rPr>
          <w:sz w:val="24"/>
          <w:szCs w:val="20"/>
        </w:rPr>
      </w:pPr>
    </w:p>
    <w:p w14:paraId="4EB41B66" w14:textId="246CEADF" w:rsidR="001D67FC" w:rsidRPr="00011EA2" w:rsidRDefault="001D67FC" w:rsidP="00011EA2">
      <w:pPr>
        <w:jc w:val="center"/>
        <w:rPr>
          <w:sz w:val="24"/>
          <w:szCs w:val="20"/>
          <w:u w:val="single"/>
        </w:rPr>
      </w:pPr>
      <w:r w:rsidRPr="00011EA2">
        <w:rPr>
          <w:sz w:val="24"/>
          <w:szCs w:val="20"/>
          <w:u w:val="single"/>
        </w:rPr>
        <w:t xml:space="preserve">IMAGES INITIALLY WERE OF THIS RESOLUTION (proportional to this I have </w:t>
      </w:r>
      <w:r w:rsidR="00011EA2" w:rsidRPr="00011EA2">
        <w:rPr>
          <w:sz w:val="24"/>
          <w:szCs w:val="20"/>
          <w:u w:val="single"/>
        </w:rPr>
        <w:t>show smaller in order to fit page.)</w:t>
      </w:r>
    </w:p>
    <w:p w14:paraId="30A81CBD" w14:textId="46631522" w:rsidR="00011EA2" w:rsidRDefault="00011EA2" w:rsidP="001D67FC">
      <w:pPr>
        <w:rPr>
          <w:noProof/>
          <w:sz w:val="24"/>
          <w:szCs w:val="20"/>
        </w:rPr>
      </w:pPr>
      <w:r>
        <w:rPr>
          <w:noProof/>
          <w:sz w:val="24"/>
          <w:szCs w:val="20"/>
        </w:rPr>
        <w:drawing>
          <wp:inline distT="0" distB="0" distL="0" distR="0" wp14:anchorId="44BFD27C" wp14:editId="0DFAAC27">
            <wp:extent cx="1948236" cy="146679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4538" cy="1501657"/>
                    </a:xfrm>
                    <a:prstGeom prst="rect">
                      <a:avLst/>
                    </a:prstGeom>
                  </pic:spPr>
                </pic:pic>
              </a:graphicData>
            </a:graphic>
          </wp:inline>
        </w:drawing>
      </w:r>
      <w:r>
        <w:rPr>
          <w:noProof/>
          <w:sz w:val="24"/>
          <w:szCs w:val="20"/>
        </w:rPr>
        <w:drawing>
          <wp:inline distT="0" distB="0" distL="0" distR="0" wp14:anchorId="622EA386" wp14:editId="08439DD0">
            <wp:extent cx="2190545" cy="1461065"/>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2261" cy="1522239"/>
                    </a:xfrm>
                    <a:prstGeom prst="rect">
                      <a:avLst/>
                    </a:prstGeom>
                  </pic:spPr>
                </pic:pic>
              </a:graphicData>
            </a:graphic>
          </wp:inline>
        </w:drawing>
      </w:r>
    </w:p>
    <w:p w14:paraId="4B41186C" w14:textId="77777777" w:rsidR="00011EA2" w:rsidRDefault="00011EA2" w:rsidP="001D67FC">
      <w:pPr>
        <w:rPr>
          <w:sz w:val="24"/>
          <w:szCs w:val="20"/>
        </w:rPr>
      </w:pPr>
    </w:p>
    <w:p w14:paraId="50EB25E4" w14:textId="77777777" w:rsidR="00011EA2" w:rsidRDefault="00011EA2" w:rsidP="001D67FC">
      <w:pPr>
        <w:rPr>
          <w:sz w:val="24"/>
          <w:szCs w:val="20"/>
        </w:rPr>
      </w:pPr>
    </w:p>
    <w:p w14:paraId="372AEB9C" w14:textId="77777777" w:rsidR="00011EA2" w:rsidRDefault="00011EA2" w:rsidP="001D67FC">
      <w:pPr>
        <w:rPr>
          <w:sz w:val="24"/>
          <w:szCs w:val="20"/>
        </w:rPr>
      </w:pPr>
    </w:p>
    <w:p w14:paraId="178851A6" w14:textId="063636A8" w:rsidR="001D67FC" w:rsidRPr="001D67FC" w:rsidRDefault="00011EA2" w:rsidP="001D67FC">
      <w:pPr>
        <w:rPr>
          <w:sz w:val="24"/>
          <w:szCs w:val="20"/>
        </w:rPr>
      </w:pPr>
      <w:r>
        <w:rPr>
          <w:noProof/>
          <w:sz w:val="24"/>
          <w:szCs w:val="20"/>
        </w:rPr>
        <w:drawing>
          <wp:inline distT="0" distB="0" distL="0" distR="0" wp14:anchorId="7F137C63" wp14:editId="45E66D45">
            <wp:extent cx="1333500" cy="2370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5904" cy="2410494"/>
                    </a:xfrm>
                    <a:prstGeom prst="rect">
                      <a:avLst/>
                    </a:prstGeom>
                  </pic:spPr>
                </pic:pic>
              </a:graphicData>
            </a:graphic>
          </wp:inline>
        </w:drawing>
      </w:r>
      <w:r>
        <w:rPr>
          <w:noProof/>
          <w:sz w:val="24"/>
          <w:szCs w:val="20"/>
        </w:rPr>
        <w:drawing>
          <wp:inline distT="0" distB="0" distL="0" distR="0" wp14:anchorId="188A3DED" wp14:editId="795CA10E">
            <wp:extent cx="1562177" cy="2352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5.jpg"/>
                    <pic:cNvPicPr/>
                  </pic:nvPicPr>
                  <pic:blipFill>
                    <a:blip r:embed="rId14">
                      <a:extLst>
                        <a:ext uri="{28A0092B-C50C-407E-A947-70E740481C1C}">
                          <a14:useLocalDpi xmlns:a14="http://schemas.microsoft.com/office/drawing/2010/main" val="0"/>
                        </a:ext>
                      </a:extLst>
                    </a:blip>
                    <a:stretch>
                      <a:fillRect/>
                    </a:stretch>
                  </pic:blipFill>
                  <pic:spPr>
                    <a:xfrm>
                      <a:off x="0" y="0"/>
                      <a:ext cx="1605743" cy="2418287"/>
                    </a:xfrm>
                    <a:prstGeom prst="rect">
                      <a:avLst/>
                    </a:prstGeom>
                  </pic:spPr>
                </pic:pic>
              </a:graphicData>
            </a:graphic>
          </wp:inline>
        </w:drawing>
      </w:r>
      <w:r w:rsidR="001D67FC">
        <w:rPr>
          <w:noProof/>
          <w:sz w:val="24"/>
          <w:szCs w:val="20"/>
        </w:rPr>
        <w:drawing>
          <wp:inline distT="0" distB="0" distL="0" distR="0" wp14:anchorId="0A647A9C" wp14:editId="2E42D6E3">
            <wp:extent cx="2905441" cy="193230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9660" cy="1948412"/>
                    </a:xfrm>
                    <a:prstGeom prst="rect">
                      <a:avLst/>
                    </a:prstGeom>
                  </pic:spPr>
                </pic:pic>
              </a:graphicData>
            </a:graphic>
          </wp:inline>
        </w:drawing>
      </w:r>
    </w:p>
    <w:p w14:paraId="2B8D8796" w14:textId="553A9902" w:rsidR="007370EE" w:rsidRDefault="007370EE" w:rsidP="007370EE">
      <w:pPr>
        <w:rPr>
          <w:sz w:val="24"/>
          <w:szCs w:val="20"/>
        </w:rPr>
      </w:pPr>
    </w:p>
    <w:p w14:paraId="440CB3B3" w14:textId="272C4825" w:rsidR="00011EA2" w:rsidRDefault="00011EA2" w:rsidP="007370EE">
      <w:pPr>
        <w:rPr>
          <w:sz w:val="24"/>
          <w:szCs w:val="20"/>
        </w:rPr>
      </w:pPr>
    </w:p>
    <w:p w14:paraId="68D87154" w14:textId="2B1E49DE" w:rsidR="00011EA2" w:rsidRPr="00011EA2" w:rsidRDefault="00011EA2" w:rsidP="007370EE">
      <w:pPr>
        <w:rPr>
          <w:sz w:val="24"/>
          <w:szCs w:val="20"/>
          <w:u w:val="single"/>
        </w:rPr>
      </w:pPr>
      <w:r w:rsidRPr="00011EA2">
        <w:rPr>
          <w:sz w:val="24"/>
          <w:szCs w:val="20"/>
          <w:u w:val="single"/>
        </w:rPr>
        <w:t>I resized them to 224*224</w:t>
      </w:r>
    </w:p>
    <w:p w14:paraId="44049600" w14:textId="4BC9D788" w:rsidR="00011EA2" w:rsidRDefault="00011EA2" w:rsidP="00011EA2">
      <w:pPr>
        <w:jc w:val="center"/>
        <w:rPr>
          <w:sz w:val="24"/>
          <w:szCs w:val="20"/>
        </w:rPr>
      </w:pPr>
      <w:r>
        <w:rPr>
          <w:noProof/>
          <w:sz w:val="24"/>
          <w:szCs w:val="20"/>
        </w:rPr>
        <w:drawing>
          <wp:inline distT="0" distB="0" distL="0" distR="0" wp14:anchorId="5FE06ADE" wp14:editId="39C6311A">
            <wp:extent cx="1571625" cy="1571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1.jpg"/>
                    <pic:cNvPicPr/>
                  </pic:nvPicPr>
                  <pic:blipFill>
                    <a:blip r:embed="rId16">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r>
        <w:rPr>
          <w:noProof/>
          <w:sz w:val="24"/>
          <w:szCs w:val="20"/>
        </w:rPr>
        <w:drawing>
          <wp:inline distT="0" distB="0" distL="0" distR="0" wp14:anchorId="51E717EC" wp14:editId="3F335450">
            <wp:extent cx="15525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jpg"/>
                    <pic:cNvPicPr/>
                  </pic:nvPicPr>
                  <pic:blipFill>
                    <a:blip r:embed="rId17">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r>
        <w:rPr>
          <w:noProof/>
          <w:sz w:val="24"/>
          <w:szCs w:val="20"/>
        </w:rPr>
        <w:drawing>
          <wp:inline distT="0" distB="0" distL="0" distR="0" wp14:anchorId="023CF3B6" wp14:editId="3812FEE8">
            <wp:extent cx="1581150" cy="158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3.jpg"/>
                    <pic:cNvPicPr/>
                  </pic:nvPicPr>
                  <pic:blipFill>
                    <a:blip r:embed="rId18">
                      <a:extLst>
                        <a:ext uri="{28A0092B-C50C-407E-A947-70E740481C1C}">
                          <a14:useLocalDpi xmlns:a14="http://schemas.microsoft.com/office/drawing/2010/main" val="0"/>
                        </a:ext>
                      </a:extLst>
                    </a:blip>
                    <a:stretch>
                      <a:fillRect/>
                    </a:stretch>
                  </pic:blipFill>
                  <pic:spPr>
                    <a:xfrm>
                      <a:off x="0" y="0"/>
                      <a:ext cx="1581150" cy="1581150"/>
                    </a:xfrm>
                    <a:prstGeom prst="rect">
                      <a:avLst/>
                    </a:prstGeom>
                  </pic:spPr>
                </pic:pic>
              </a:graphicData>
            </a:graphic>
          </wp:inline>
        </w:drawing>
      </w:r>
      <w:r>
        <w:rPr>
          <w:noProof/>
          <w:sz w:val="24"/>
          <w:szCs w:val="20"/>
        </w:rPr>
        <w:drawing>
          <wp:inline distT="0" distB="0" distL="0" distR="0" wp14:anchorId="6D73DA34" wp14:editId="01C35A2A">
            <wp:extent cx="1514475" cy="1514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4.jpg"/>
                    <pic:cNvPicPr/>
                  </pic:nvPicPr>
                  <pic:blipFill>
                    <a:blip r:embed="rId19">
                      <a:extLst>
                        <a:ext uri="{28A0092B-C50C-407E-A947-70E740481C1C}">
                          <a14:useLocalDpi xmlns:a14="http://schemas.microsoft.com/office/drawing/2010/main" val="0"/>
                        </a:ext>
                      </a:extLst>
                    </a:blip>
                    <a:stretch>
                      <a:fillRect/>
                    </a:stretch>
                  </pic:blipFill>
                  <pic:spPr>
                    <a:xfrm>
                      <a:off x="0" y="0"/>
                      <a:ext cx="1514475" cy="1514475"/>
                    </a:xfrm>
                    <a:prstGeom prst="rect">
                      <a:avLst/>
                    </a:prstGeom>
                  </pic:spPr>
                </pic:pic>
              </a:graphicData>
            </a:graphic>
          </wp:inline>
        </w:drawing>
      </w:r>
      <w:r>
        <w:rPr>
          <w:noProof/>
          <w:sz w:val="24"/>
          <w:szCs w:val="20"/>
        </w:rPr>
        <w:drawing>
          <wp:inline distT="0" distB="0" distL="0" distR="0" wp14:anchorId="6D927F93" wp14:editId="66F8FC3B">
            <wp:extent cx="1524000"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5.jpg"/>
                    <pic:cNvPicPr/>
                  </pic:nvPicPr>
                  <pic:blipFill>
                    <a:blip r:embed="rId20">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inline>
        </w:drawing>
      </w:r>
    </w:p>
    <w:p w14:paraId="195E60AA" w14:textId="5D83BE51" w:rsidR="00011EA2" w:rsidRDefault="00011EA2" w:rsidP="00011EA2">
      <w:pPr>
        <w:rPr>
          <w:sz w:val="24"/>
          <w:szCs w:val="20"/>
        </w:rPr>
      </w:pPr>
    </w:p>
    <w:p w14:paraId="2228FFD2" w14:textId="19EADF54" w:rsidR="00A13B3A" w:rsidRDefault="00A13B3A" w:rsidP="00011EA2">
      <w:pPr>
        <w:rPr>
          <w:sz w:val="24"/>
          <w:szCs w:val="20"/>
        </w:rPr>
      </w:pPr>
    </w:p>
    <w:p w14:paraId="62864A4B" w14:textId="023D5E0A" w:rsidR="00A13B3A" w:rsidRDefault="00A13B3A" w:rsidP="00011EA2">
      <w:pPr>
        <w:rPr>
          <w:color w:val="00B0F0"/>
          <w:sz w:val="32"/>
          <w:szCs w:val="32"/>
        </w:rPr>
      </w:pPr>
      <w:r w:rsidRPr="00614140">
        <w:rPr>
          <w:color w:val="00B0F0"/>
          <w:sz w:val="32"/>
          <w:szCs w:val="32"/>
        </w:rPr>
        <w:lastRenderedPageBreak/>
        <w:t>2.1 Data exploration:</w:t>
      </w:r>
    </w:p>
    <w:p w14:paraId="074D6301" w14:textId="77777777" w:rsidR="00614140" w:rsidRPr="00614140" w:rsidRDefault="00614140" w:rsidP="00011EA2">
      <w:pPr>
        <w:rPr>
          <w:color w:val="00B0F0"/>
          <w:sz w:val="32"/>
          <w:szCs w:val="32"/>
        </w:rPr>
      </w:pPr>
    </w:p>
    <w:p w14:paraId="7FEDDCA7" w14:textId="23FB7ED4" w:rsidR="00A13B3A" w:rsidRDefault="00A13B3A" w:rsidP="00011EA2">
      <w:pPr>
        <w:rPr>
          <w:color w:val="000000" w:themeColor="text1"/>
          <w:sz w:val="24"/>
          <w:szCs w:val="20"/>
        </w:rPr>
      </w:pPr>
      <w:r w:rsidRPr="00A13B3A">
        <w:rPr>
          <w:color w:val="000000" w:themeColor="text1"/>
          <w:sz w:val="24"/>
          <w:szCs w:val="20"/>
        </w:rPr>
        <w:t>We have count</w:t>
      </w:r>
      <w:r>
        <w:rPr>
          <w:color w:val="000000" w:themeColor="text1"/>
          <w:sz w:val="24"/>
          <w:szCs w:val="20"/>
        </w:rPr>
        <w:t>ed</w:t>
      </w:r>
      <w:r w:rsidRPr="00A13B3A">
        <w:rPr>
          <w:color w:val="000000" w:themeColor="text1"/>
          <w:sz w:val="24"/>
          <w:szCs w:val="20"/>
        </w:rPr>
        <w:t xml:space="preserve"> the number of occurrence</w:t>
      </w:r>
      <w:r>
        <w:rPr>
          <w:color w:val="000000" w:themeColor="text1"/>
          <w:sz w:val="24"/>
          <w:szCs w:val="20"/>
        </w:rPr>
        <w:t>s</w:t>
      </w:r>
      <w:r w:rsidRPr="00A13B3A">
        <w:rPr>
          <w:color w:val="000000" w:themeColor="text1"/>
          <w:sz w:val="24"/>
          <w:szCs w:val="20"/>
        </w:rPr>
        <w:t xml:space="preserve"> of each label in the training set (</w:t>
      </w:r>
      <w:r w:rsidR="00826FEB">
        <w:rPr>
          <w:color w:val="000000" w:themeColor="text1"/>
          <w:sz w:val="24"/>
          <w:szCs w:val="20"/>
        </w:rPr>
        <w:t>1300</w:t>
      </w:r>
      <w:r w:rsidRPr="00A13B3A">
        <w:rPr>
          <w:color w:val="000000" w:themeColor="text1"/>
          <w:sz w:val="24"/>
          <w:szCs w:val="20"/>
        </w:rPr>
        <w:t>0K set).</w:t>
      </w:r>
    </w:p>
    <w:p w14:paraId="42257C69" w14:textId="671C5EFA" w:rsidR="00826FEB" w:rsidRDefault="00826FEB" w:rsidP="00011EA2">
      <w:pPr>
        <w:rPr>
          <w:color w:val="000000" w:themeColor="text1"/>
          <w:sz w:val="24"/>
          <w:szCs w:val="20"/>
        </w:rPr>
      </w:pPr>
      <w:r>
        <w:rPr>
          <w:noProof/>
        </w:rPr>
        <mc:AlternateContent>
          <mc:Choice Requires="cx1">
            <w:drawing>
              <wp:inline distT="0" distB="0" distL="0" distR="0" wp14:anchorId="0146A13C" wp14:editId="0DA41D58">
                <wp:extent cx="5491163" cy="4048125"/>
                <wp:effectExtent l="0" t="0" r="14605" b="9525"/>
                <wp:docPr id="12" name="Chart 12">
                  <a:extLst xmlns:a="http://schemas.openxmlformats.org/drawingml/2006/main">
                    <a:ext uri="{FF2B5EF4-FFF2-40B4-BE49-F238E27FC236}">
                      <a16:creationId xmlns:a16="http://schemas.microsoft.com/office/drawing/2014/main" id="{77F3D049-C4D5-4225-A3C1-2F9DEA36CD2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w:drawing>
              <wp:inline distT="0" distB="0" distL="0" distR="0" wp14:anchorId="0146A13C" wp14:editId="0DA41D58">
                <wp:extent cx="5491163" cy="4048125"/>
                <wp:effectExtent l="0" t="0" r="14605" b="9525"/>
                <wp:docPr id="12" name="Chart 12">
                  <a:extLst xmlns:a="http://schemas.openxmlformats.org/drawingml/2006/main">
                    <a:ext uri="{FF2B5EF4-FFF2-40B4-BE49-F238E27FC236}">
                      <a16:creationId xmlns:a16="http://schemas.microsoft.com/office/drawing/2014/main" id="{77F3D049-C4D5-4225-A3C1-2F9DEA36CD2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 name="Chart 12">
                          <a:extLst>
                            <a:ext uri="{FF2B5EF4-FFF2-40B4-BE49-F238E27FC236}">
                              <a16:creationId xmlns:a16="http://schemas.microsoft.com/office/drawing/2014/main" id="{77F3D049-C4D5-4225-A3C1-2F9DEA36CD2B}"/>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5490845" cy="4048125"/>
                        </a:xfrm>
                        <a:prstGeom prst="rect">
                          <a:avLst/>
                        </a:prstGeom>
                      </pic:spPr>
                    </pic:pic>
                  </a:graphicData>
                </a:graphic>
              </wp:inline>
            </w:drawing>
          </mc:Fallback>
        </mc:AlternateContent>
      </w:r>
    </w:p>
    <w:p w14:paraId="467487F8" w14:textId="7F910530" w:rsidR="00614140" w:rsidRDefault="00614140" w:rsidP="00011EA2">
      <w:pPr>
        <w:rPr>
          <w:color w:val="000000" w:themeColor="text1"/>
          <w:sz w:val="24"/>
          <w:szCs w:val="20"/>
        </w:rPr>
      </w:pPr>
    </w:p>
    <w:p w14:paraId="226A7A83" w14:textId="77777777" w:rsidR="00614140" w:rsidRDefault="00614140" w:rsidP="00011EA2">
      <w:pPr>
        <w:rPr>
          <w:color w:val="00B0F0"/>
          <w:sz w:val="32"/>
          <w:szCs w:val="32"/>
        </w:rPr>
      </w:pPr>
    </w:p>
    <w:p w14:paraId="7981094E" w14:textId="612D5032" w:rsidR="00614140" w:rsidRPr="00614140" w:rsidRDefault="00614140" w:rsidP="00011EA2">
      <w:pPr>
        <w:rPr>
          <w:color w:val="00B0F0"/>
          <w:sz w:val="32"/>
          <w:szCs w:val="32"/>
        </w:rPr>
      </w:pPr>
      <w:r w:rsidRPr="00614140">
        <w:rPr>
          <w:color w:val="00B0F0"/>
          <w:sz w:val="32"/>
          <w:szCs w:val="32"/>
        </w:rPr>
        <w:t>2.2 Metrics:</w:t>
      </w:r>
    </w:p>
    <w:p w14:paraId="2C43720C" w14:textId="3EDBC7C7" w:rsidR="00614140" w:rsidRDefault="00614140" w:rsidP="00011EA2">
      <w:pPr>
        <w:rPr>
          <w:color w:val="000000" w:themeColor="text1"/>
          <w:sz w:val="24"/>
          <w:szCs w:val="20"/>
        </w:rPr>
      </w:pPr>
      <w:r w:rsidRPr="00614140">
        <w:rPr>
          <w:color w:val="000000" w:themeColor="text1"/>
          <w:sz w:val="24"/>
          <w:szCs w:val="20"/>
        </w:rPr>
        <w:t>The evaluation metric for this project will be the transcription accuracy on the test images in the dataset. Accuracy will be defined as correctly predicting the full house number in the image. No partial credit will be given for identifying part of the number. The model must correctly predict the number of digits present as well as the identity of each of those digits</w:t>
      </w:r>
      <w:r>
        <w:rPr>
          <w:color w:val="000000" w:themeColor="text1"/>
          <w:sz w:val="24"/>
          <w:szCs w:val="20"/>
        </w:rPr>
        <w:t>.</w:t>
      </w:r>
    </w:p>
    <w:p w14:paraId="082888CB" w14:textId="69EAC017" w:rsidR="00614140" w:rsidRDefault="00614140" w:rsidP="00011EA2">
      <w:pPr>
        <w:rPr>
          <w:color w:val="000000" w:themeColor="text1"/>
          <w:sz w:val="24"/>
          <w:szCs w:val="20"/>
        </w:rPr>
      </w:pPr>
      <w:r w:rsidRPr="00614140">
        <w:rPr>
          <w:color w:val="000000" w:themeColor="text1"/>
          <w:sz w:val="24"/>
          <w:szCs w:val="20"/>
        </w:rPr>
        <w:t xml:space="preserve"> </w:t>
      </w:r>
    </w:p>
    <w:p w14:paraId="6DD81DA6" w14:textId="77777777" w:rsidR="00614140" w:rsidRDefault="00614140" w:rsidP="00011EA2">
      <w:pPr>
        <w:rPr>
          <w:color w:val="000000" w:themeColor="text1"/>
          <w:sz w:val="24"/>
          <w:szCs w:val="20"/>
        </w:rPr>
      </w:pPr>
    </w:p>
    <w:p w14:paraId="4BF7200C" w14:textId="4EE4659E" w:rsidR="00826FEB" w:rsidRDefault="00826FEB" w:rsidP="00826FEB">
      <w:pPr>
        <w:rPr>
          <w:sz w:val="24"/>
          <w:szCs w:val="20"/>
        </w:rPr>
      </w:pPr>
    </w:p>
    <w:p w14:paraId="7853E1CD" w14:textId="08148DAE" w:rsidR="0007623F" w:rsidRDefault="00017804" w:rsidP="0007623F">
      <w:pPr>
        <w:rPr>
          <w:color w:val="00B0F0"/>
          <w:sz w:val="36"/>
          <w:szCs w:val="36"/>
        </w:rPr>
      </w:pPr>
      <w:r w:rsidRPr="0007623F">
        <w:rPr>
          <w:color w:val="00B0F0"/>
          <w:sz w:val="36"/>
          <w:szCs w:val="36"/>
        </w:rPr>
        <w:lastRenderedPageBreak/>
        <w:t>3. Problem Statement</w:t>
      </w:r>
      <w:r w:rsidR="0007623F" w:rsidRPr="0007623F">
        <w:rPr>
          <w:color w:val="00B0F0"/>
          <w:sz w:val="36"/>
          <w:szCs w:val="36"/>
        </w:rPr>
        <w:t>:</w:t>
      </w:r>
    </w:p>
    <w:p w14:paraId="292FBC55" w14:textId="77777777" w:rsidR="00A13B3A" w:rsidRDefault="0007623F" w:rsidP="0007623F">
      <w:pPr>
        <w:rPr>
          <w:color w:val="000000" w:themeColor="text1"/>
          <w:sz w:val="24"/>
          <w:szCs w:val="24"/>
        </w:rPr>
      </w:pPr>
      <w:r>
        <w:rPr>
          <w:color w:val="000000" w:themeColor="text1"/>
          <w:sz w:val="24"/>
          <w:szCs w:val="24"/>
        </w:rPr>
        <w:t xml:space="preserve">The objective of this project is to train a deep learning convolutional neural network to predict the class of animal that is in an image. </w:t>
      </w:r>
    </w:p>
    <w:p w14:paraId="178C00DA" w14:textId="2758DFCC" w:rsidR="0007623F" w:rsidRDefault="00A13B3A" w:rsidP="0007623F">
      <w:pPr>
        <w:rPr>
          <w:color w:val="000000" w:themeColor="text1"/>
          <w:sz w:val="24"/>
          <w:szCs w:val="24"/>
        </w:rPr>
      </w:pPr>
      <w:r w:rsidRPr="00A13B3A">
        <w:rPr>
          <w:color w:val="000000" w:themeColor="text1"/>
          <w:sz w:val="24"/>
          <w:szCs w:val="24"/>
        </w:rPr>
        <w:t>Wildlife images captured in a field represent a challenging task while classifying animals since they appear with a different pose, cluttered background, different light and climate conditions, different viewpoints, and occlusions. Additionally, animals of different classes look similar. Also, processing such a large volume of images and videos captured from camera traps manually is extremely expensive, time-consuming and also monotonous. All these challenges necessitate an efficient algorithm for classification.</w:t>
      </w:r>
    </w:p>
    <w:p w14:paraId="623FC5C0" w14:textId="36AFC93E" w:rsidR="00A13B3A" w:rsidRDefault="00A13B3A" w:rsidP="0007623F">
      <w:pPr>
        <w:rPr>
          <w:color w:val="000000" w:themeColor="text1"/>
          <w:sz w:val="24"/>
          <w:szCs w:val="24"/>
        </w:rPr>
      </w:pPr>
      <w:r>
        <w:rPr>
          <w:color w:val="000000" w:themeColor="text1"/>
          <w:sz w:val="24"/>
          <w:szCs w:val="24"/>
        </w:rPr>
        <w:t>Thus, I made a model of the same.</w:t>
      </w:r>
    </w:p>
    <w:p w14:paraId="10C82DDD" w14:textId="6A941EB2" w:rsidR="00EF194C" w:rsidRDefault="00EF194C" w:rsidP="0007623F">
      <w:pPr>
        <w:rPr>
          <w:color w:val="000000" w:themeColor="text1"/>
          <w:sz w:val="24"/>
          <w:szCs w:val="24"/>
        </w:rPr>
      </w:pPr>
    </w:p>
    <w:p w14:paraId="4B053887" w14:textId="7CC80DA3" w:rsidR="00EF194C" w:rsidRDefault="00EF194C" w:rsidP="00EF194C">
      <w:pPr>
        <w:rPr>
          <w:color w:val="00B0F0"/>
          <w:sz w:val="36"/>
          <w:szCs w:val="24"/>
        </w:rPr>
      </w:pPr>
      <w:r w:rsidRPr="00EF194C">
        <w:rPr>
          <w:color w:val="00B0F0"/>
          <w:sz w:val="36"/>
          <w:szCs w:val="24"/>
        </w:rPr>
        <w:t>4. Benchmark:</w:t>
      </w:r>
    </w:p>
    <w:p w14:paraId="453DB388" w14:textId="77777777" w:rsidR="0044088D" w:rsidRDefault="0044088D" w:rsidP="00EF194C">
      <w:pPr>
        <w:rPr>
          <w:sz w:val="24"/>
          <w:szCs w:val="24"/>
        </w:rPr>
      </w:pPr>
      <w:r w:rsidRPr="0044088D">
        <w:rPr>
          <w:sz w:val="24"/>
          <w:szCs w:val="24"/>
        </w:rPr>
        <w:t xml:space="preserve">While researching this project, I came across approaches for image segmentation. Image segmentation is one of the mostly used methods to classify the pixels of an image correctly in a decision-oriented application. It divides an image into a number of discrete regions such that the pixels have high similarity in each region and high contrast between </w:t>
      </w:r>
      <w:proofErr w:type="gramStart"/>
      <w:r w:rsidRPr="0044088D">
        <w:rPr>
          <w:sz w:val="24"/>
          <w:szCs w:val="24"/>
        </w:rPr>
        <w:t>regions .</w:t>
      </w:r>
      <w:proofErr w:type="gramEnd"/>
      <w:r w:rsidRPr="0044088D">
        <w:rPr>
          <w:sz w:val="24"/>
          <w:szCs w:val="24"/>
        </w:rPr>
        <w:t xml:space="preserve"> This is what I</w:t>
      </w:r>
      <w:r>
        <w:rPr>
          <w:sz w:val="24"/>
          <w:szCs w:val="24"/>
        </w:rPr>
        <w:t xml:space="preserve"> have </w:t>
      </w:r>
      <w:r w:rsidRPr="0044088D">
        <w:rPr>
          <w:sz w:val="24"/>
          <w:szCs w:val="24"/>
        </w:rPr>
        <w:t>do</w:t>
      </w:r>
      <w:r>
        <w:rPr>
          <w:sz w:val="24"/>
          <w:szCs w:val="24"/>
        </w:rPr>
        <w:t>ne</w:t>
      </w:r>
      <w:r w:rsidRPr="0044088D">
        <w:rPr>
          <w:sz w:val="24"/>
          <w:szCs w:val="24"/>
        </w:rPr>
        <w:t xml:space="preserve"> with CNN but most of the approaches I came across were using K-means clustering algorithm. </w:t>
      </w:r>
    </w:p>
    <w:p w14:paraId="21C02D03" w14:textId="7064CF24" w:rsidR="0044088D" w:rsidRDefault="0044088D" w:rsidP="00EF194C">
      <w:pPr>
        <w:rPr>
          <w:sz w:val="24"/>
          <w:szCs w:val="24"/>
        </w:rPr>
      </w:pPr>
      <w:r w:rsidRPr="0044088D">
        <w:rPr>
          <w:sz w:val="24"/>
          <w:szCs w:val="24"/>
        </w:rPr>
        <w:t xml:space="preserve">Undoubtably among many techniques K-means is one the most efficient algorithm to use and thus </w:t>
      </w:r>
      <w:r>
        <w:rPr>
          <w:sz w:val="24"/>
          <w:szCs w:val="24"/>
        </w:rPr>
        <w:t>I</w:t>
      </w:r>
      <w:r w:rsidRPr="0044088D">
        <w:rPr>
          <w:sz w:val="24"/>
          <w:szCs w:val="24"/>
        </w:rPr>
        <w:t xml:space="preserve"> use it as a benchmark.</w:t>
      </w:r>
      <w:r>
        <w:rPr>
          <w:sz w:val="24"/>
          <w:szCs w:val="24"/>
        </w:rPr>
        <w:t xml:space="preserve"> My model gives the accuracy of 50-60%. That is great.</w:t>
      </w:r>
    </w:p>
    <w:p w14:paraId="666B8552" w14:textId="45E694B3" w:rsidR="0044088D" w:rsidRDefault="0044088D" w:rsidP="0044088D">
      <w:pPr>
        <w:rPr>
          <w:sz w:val="24"/>
          <w:szCs w:val="24"/>
        </w:rPr>
      </w:pPr>
    </w:p>
    <w:p w14:paraId="24A75077" w14:textId="6F958C3E" w:rsidR="00DC03A0" w:rsidRDefault="00DC03A0" w:rsidP="0044088D">
      <w:pPr>
        <w:rPr>
          <w:color w:val="00B0F0"/>
          <w:sz w:val="36"/>
        </w:rPr>
      </w:pPr>
      <w:r>
        <w:rPr>
          <w:color w:val="00B0F0"/>
          <w:sz w:val="36"/>
          <w:szCs w:val="24"/>
        </w:rPr>
        <w:t>5.</w:t>
      </w:r>
      <w:r w:rsidRPr="00DC03A0">
        <w:t xml:space="preserve"> </w:t>
      </w:r>
      <w:r w:rsidRPr="00DC03A0">
        <w:rPr>
          <w:color w:val="00B0F0"/>
          <w:sz w:val="36"/>
        </w:rPr>
        <w:t>Data Preprocessing</w:t>
      </w:r>
      <w:r>
        <w:rPr>
          <w:color w:val="00B0F0"/>
          <w:sz w:val="36"/>
        </w:rPr>
        <w:t>:</w:t>
      </w:r>
    </w:p>
    <w:p w14:paraId="57320ED3" w14:textId="77777777" w:rsidR="00DC03A0" w:rsidRPr="00DC03A0" w:rsidRDefault="00DC03A0" w:rsidP="0044088D">
      <w:pPr>
        <w:rPr>
          <w:color w:val="00B0F0"/>
          <w:sz w:val="2"/>
        </w:rPr>
      </w:pPr>
    </w:p>
    <w:p w14:paraId="7D0230B9" w14:textId="77777777" w:rsidR="00DC03A0" w:rsidRPr="00DC03A0" w:rsidRDefault="00DC03A0" w:rsidP="0044088D">
      <w:pPr>
        <w:rPr>
          <w:sz w:val="25"/>
          <w:szCs w:val="25"/>
        </w:rPr>
      </w:pPr>
      <w:r w:rsidRPr="00DC03A0">
        <w:rPr>
          <w:sz w:val="25"/>
          <w:szCs w:val="25"/>
        </w:rPr>
        <w:t xml:space="preserve">Preprocessing of data is carried out before model is built and training process is executed. Following are the steps carried out during preprocessing. </w:t>
      </w:r>
    </w:p>
    <w:p w14:paraId="5C46EBDB" w14:textId="77777777" w:rsidR="00DC03A0" w:rsidRPr="00DC03A0" w:rsidRDefault="00DC03A0" w:rsidP="0044088D">
      <w:pPr>
        <w:rPr>
          <w:sz w:val="25"/>
          <w:szCs w:val="25"/>
        </w:rPr>
      </w:pPr>
      <w:r w:rsidRPr="00DC03A0">
        <w:rPr>
          <w:sz w:val="25"/>
          <w:szCs w:val="25"/>
        </w:rPr>
        <w:t xml:space="preserve">1. Initially the images are divided into training and validation sets. </w:t>
      </w:r>
    </w:p>
    <w:p w14:paraId="157A75DE" w14:textId="0C05F9A5" w:rsidR="00DC03A0" w:rsidRPr="00DC03A0" w:rsidRDefault="00DC03A0" w:rsidP="0044088D">
      <w:pPr>
        <w:rPr>
          <w:sz w:val="25"/>
          <w:szCs w:val="25"/>
        </w:rPr>
      </w:pPr>
      <w:r w:rsidRPr="00DC03A0">
        <w:rPr>
          <w:sz w:val="25"/>
          <w:szCs w:val="25"/>
        </w:rPr>
        <w:t xml:space="preserve">2. The images are resized to a square images i.e. 224 x 224 pixels. </w:t>
      </w:r>
    </w:p>
    <w:p w14:paraId="608C9391" w14:textId="77777777" w:rsidR="00DC03A0" w:rsidRPr="00DC03A0" w:rsidRDefault="00DC03A0" w:rsidP="0044088D">
      <w:pPr>
        <w:rPr>
          <w:sz w:val="25"/>
          <w:szCs w:val="25"/>
        </w:rPr>
      </w:pPr>
      <w:r w:rsidRPr="00DC03A0">
        <w:rPr>
          <w:sz w:val="25"/>
          <w:szCs w:val="25"/>
        </w:rPr>
        <w:t xml:space="preserve">3. All three channels were used during training process as these are color images. </w:t>
      </w:r>
    </w:p>
    <w:p w14:paraId="3BEF12F7" w14:textId="4083A828" w:rsidR="00DC03A0" w:rsidRPr="00DC03A0" w:rsidRDefault="00DC03A0" w:rsidP="00DC03A0">
      <w:pPr>
        <w:rPr>
          <w:sz w:val="25"/>
          <w:szCs w:val="25"/>
        </w:rPr>
      </w:pPr>
      <w:r w:rsidRPr="00DC03A0">
        <w:rPr>
          <w:sz w:val="25"/>
          <w:szCs w:val="25"/>
        </w:rPr>
        <w:t>4. The images are normali</w:t>
      </w:r>
      <w:r w:rsidRPr="00DC03A0">
        <w:rPr>
          <w:sz w:val="25"/>
          <w:szCs w:val="25"/>
        </w:rPr>
        <w:t>z</w:t>
      </w:r>
      <w:r w:rsidRPr="00DC03A0">
        <w:rPr>
          <w:sz w:val="25"/>
          <w:szCs w:val="25"/>
        </w:rPr>
        <w:t xml:space="preserve">ed by dividing every pixel in every image by 255. </w:t>
      </w:r>
    </w:p>
    <w:p w14:paraId="15D6E17F" w14:textId="77777777" w:rsidR="00DC03A0" w:rsidRDefault="00DC03A0" w:rsidP="00DC03A0">
      <w:pPr>
        <w:rPr>
          <w:sz w:val="24"/>
        </w:rPr>
      </w:pPr>
    </w:p>
    <w:p w14:paraId="4956358C" w14:textId="77777777" w:rsidR="00DC03A0" w:rsidRPr="00DC03A0" w:rsidRDefault="00DC03A0" w:rsidP="0044088D">
      <w:pPr>
        <w:rPr>
          <w:color w:val="00B0F0"/>
          <w:sz w:val="40"/>
          <w:szCs w:val="24"/>
        </w:rPr>
      </w:pPr>
    </w:p>
    <w:p w14:paraId="3BC33A9B" w14:textId="6E050532" w:rsidR="0044088D" w:rsidRDefault="00DC03A0" w:rsidP="0044088D">
      <w:pPr>
        <w:rPr>
          <w:color w:val="00B0F0"/>
          <w:sz w:val="36"/>
          <w:szCs w:val="24"/>
        </w:rPr>
      </w:pPr>
      <w:r>
        <w:rPr>
          <w:color w:val="00B0F0"/>
          <w:sz w:val="36"/>
          <w:szCs w:val="24"/>
        </w:rPr>
        <w:lastRenderedPageBreak/>
        <w:t>6</w:t>
      </w:r>
      <w:r w:rsidR="0044088D" w:rsidRPr="0044088D">
        <w:rPr>
          <w:color w:val="00B0F0"/>
          <w:sz w:val="36"/>
          <w:szCs w:val="24"/>
        </w:rPr>
        <w:t>. Algorithm and Techniques</w:t>
      </w:r>
      <w:r w:rsidR="0044088D">
        <w:rPr>
          <w:color w:val="00B0F0"/>
          <w:sz w:val="36"/>
          <w:szCs w:val="24"/>
        </w:rPr>
        <w:t>:</w:t>
      </w:r>
    </w:p>
    <w:p w14:paraId="51A544BA" w14:textId="77777777" w:rsidR="00F0268C" w:rsidRPr="00F0268C" w:rsidRDefault="00F0268C" w:rsidP="0044088D">
      <w:pPr>
        <w:rPr>
          <w:color w:val="00B0F0"/>
          <w:sz w:val="2"/>
          <w:szCs w:val="24"/>
        </w:rPr>
      </w:pPr>
    </w:p>
    <w:p w14:paraId="65D74368" w14:textId="4C4A6D42" w:rsidR="00F0268C" w:rsidRDefault="00F0268C" w:rsidP="0044088D">
      <w:pPr>
        <w:rPr>
          <w:color w:val="00B0F0"/>
          <w:sz w:val="36"/>
          <w:szCs w:val="24"/>
        </w:rPr>
      </w:pPr>
      <w:r>
        <w:rPr>
          <w:noProof/>
          <w:color w:val="00B0F0"/>
          <w:sz w:val="36"/>
          <w:szCs w:val="24"/>
        </w:rPr>
        <w:drawing>
          <wp:inline distT="0" distB="0" distL="0" distR="0" wp14:anchorId="7F645CC6" wp14:editId="0C63DC3F">
            <wp:extent cx="5838825" cy="1876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5)_LI.jpg"/>
                    <pic:cNvPicPr/>
                  </pic:nvPicPr>
                  <pic:blipFill>
                    <a:blip r:embed="rId23">
                      <a:extLst>
                        <a:ext uri="{28A0092B-C50C-407E-A947-70E740481C1C}">
                          <a14:useLocalDpi xmlns:a14="http://schemas.microsoft.com/office/drawing/2010/main" val="0"/>
                        </a:ext>
                      </a:extLst>
                    </a:blip>
                    <a:stretch>
                      <a:fillRect/>
                    </a:stretch>
                  </pic:blipFill>
                  <pic:spPr>
                    <a:xfrm>
                      <a:off x="0" y="0"/>
                      <a:ext cx="5838825" cy="1876425"/>
                    </a:xfrm>
                    <a:prstGeom prst="rect">
                      <a:avLst/>
                    </a:prstGeom>
                  </pic:spPr>
                </pic:pic>
              </a:graphicData>
            </a:graphic>
          </wp:inline>
        </w:drawing>
      </w:r>
    </w:p>
    <w:p w14:paraId="5E4E6713" w14:textId="77777777" w:rsidR="00F0268C" w:rsidRPr="00F0268C" w:rsidRDefault="00F0268C" w:rsidP="0044088D">
      <w:pPr>
        <w:rPr>
          <w:color w:val="00B0F0"/>
          <w:sz w:val="10"/>
          <w:szCs w:val="24"/>
        </w:rPr>
      </w:pPr>
    </w:p>
    <w:p w14:paraId="73B30762" w14:textId="77777777" w:rsidR="00417A4B" w:rsidRDefault="00417A4B" w:rsidP="00417A4B">
      <w:pPr>
        <w:rPr>
          <w:sz w:val="24"/>
          <w:szCs w:val="24"/>
        </w:rPr>
      </w:pPr>
      <w:r w:rsidRPr="009E13BA">
        <w:rPr>
          <w:color w:val="00B0F0"/>
          <w:sz w:val="28"/>
          <w:szCs w:val="24"/>
        </w:rPr>
        <w:t>Convolutional layer</w:t>
      </w:r>
      <w:r>
        <w:rPr>
          <w:color w:val="00B0F0"/>
          <w:sz w:val="28"/>
          <w:szCs w:val="24"/>
        </w:rPr>
        <w:t xml:space="preserve"> </w:t>
      </w:r>
      <w:r w:rsidRPr="009E13BA">
        <w:rPr>
          <w:color w:val="00B0F0"/>
          <w:sz w:val="28"/>
          <w:szCs w:val="24"/>
        </w:rPr>
        <w:t>(CNV):</w:t>
      </w:r>
      <w:r>
        <w:rPr>
          <w:color w:val="00B0F0"/>
          <w:sz w:val="28"/>
          <w:szCs w:val="24"/>
        </w:rPr>
        <w:t xml:space="preserve"> </w:t>
      </w:r>
      <w:r w:rsidRPr="009E13BA">
        <w:rPr>
          <w:sz w:val="24"/>
          <w:szCs w:val="24"/>
        </w:rPr>
        <w:t>The convolutional layer is the core building block of a CNN. The layer's parameters consist of a set of learnable filter</w:t>
      </w:r>
      <w:r>
        <w:rPr>
          <w:sz w:val="24"/>
          <w:szCs w:val="24"/>
        </w:rPr>
        <w:t>s</w:t>
      </w:r>
      <w:r w:rsidRPr="009E13BA">
        <w:rPr>
          <w:sz w:val="24"/>
          <w:szCs w:val="24"/>
        </w:rPr>
        <w:t>, which have a small receptive field, but extend through the full depth of the input volume. During the forward pass, each filter is convolved across the width and height of the input volume, computing the dot product between the entries of the filter and the input and producing a 2- dimensional activation map of that filter. As a result, the network learns filters that activate when it detects some specific type of feature at some spatial position in the input. Stacking the activation maps for all filters along the depth dimension forms the full output volume of the convolution layer. Every entry in the output volume can thus also be interpreted as an output of a neuron that looks at a small region in the input and shares parameters with neurons in the same activation map</w:t>
      </w:r>
      <w:r>
        <w:rPr>
          <w:sz w:val="24"/>
          <w:szCs w:val="24"/>
        </w:rPr>
        <w:t>.</w:t>
      </w:r>
    </w:p>
    <w:p w14:paraId="362F2719" w14:textId="1C2DE0E7" w:rsidR="00417A4B" w:rsidRDefault="00417A4B" w:rsidP="00417A4B">
      <w:pPr>
        <w:rPr>
          <w:sz w:val="24"/>
          <w:szCs w:val="24"/>
        </w:rPr>
      </w:pPr>
      <w:r w:rsidRPr="009E13BA">
        <w:rPr>
          <w:color w:val="00B0F0"/>
          <w:sz w:val="28"/>
          <w:szCs w:val="24"/>
        </w:rPr>
        <w:t xml:space="preserve"> Pooling layer</w:t>
      </w:r>
      <w:r>
        <w:rPr>
          <w:color w:val="00B0F0"/>
          <w:sz w:val="28"/>
          <w:szCs w:val="24"/>
        </w:rPr>
        <w:t xml:space="preserve"> </w:t>
      </w:r>
      <w:r w:rsidRPr="009E13BA">
        <w:rPr>
          <w:color w:val="00B0F0"/>
          <w:sz w:val="28"/>
          <w:szCs w:val="24"/>
        </w:rPr>
        <w:t>(PL):</w:t>
      </w:r>
      <w:r w:rsidRPr="009E13BA">
        <w:rPr>
          <w:sz w:val="24"/>
          <w:szCs w:val="24"/>
        </w:rPr>
        <w:t xml:space="preserve"> Another important concept of CNNs is pooling, which is a form of non-linear down-sampling. There are several non-linear functions to implement pooling among which max pooling is the most common. It partitions the input image into a set of non-overlapping rectangles and, for each such sub-region, outputs the maximum. The intuition is that the exact location of a feature is less important than its rough location relative to other features. The pooling layer serves to progressively reduce the spatial size of the representation, to reduce the number of parameters and amount of computation in the network, and hence to also control overfitting. It is common to periodically insert a pooling layer between successive convolutional layers in a CNN architecture. The pooling operation provides another form of translation invariance. The pooling layer operates independently on every depth slice of the input and resizes it spatially. The most common form is a pooling layer with filters of size 2x2 applied with a stride of 2 down</w:t>
      </w:r>
      <w:r>
        <w:rPr>
          <w:sz w:val="24"/>
          <w:szCs w:val="24"/>
        </w:rPr>
        <w:t xml:space="preserve"> </w:t>
      </w:r>
      <w:r w:rsidRPr="009E13BA">
        <w:rPr>
          <w:sz w:val="24"/>
          <w:szCs w:val="24"/>
        </w:rPr>
        <w:t>samples at every depth slice in the input by 2 along both width and height, discarding 75% of the activations. In this case, every max operation is over 4 numbers. The depth dimension remains unchanged. In addition to max pooling, the pooling units can use other functions, such as average pooling or L2-norm pooling.</w:t>
      </w:r>
    </w:p>
    <w:p w14:paraId="2719C357" w14:textId="2267B264" w:rsidR="00F0268C" w:rsidRDefault="00F0268C" w:rsidP="00417A4B">
      <w:pPr>
        <w:rPr>
          <w:sz w:val="24"/>
          <w:szCs w:val="24"/>
        </w:rPr>
      </w:pPr>
    </w:p>
    <w:p w14:paraId="7F3376FC" w14:textId="2956FFE1" w:rsidR="00F0268C" w:rsidRDefault="00F0268C" w:rsidP="00417A4B">
      <w:pPr>
        <w:rPr>
          <w:sz w:val="24"/>
          <w:szCs w:val="24"/>
        </w:rPr>
      </w:pPr>
      <w:r>
        <w:rPr>
          <w:noProof/>
          <w:sz w:val="24"/>
          <w:szCs w:val="24"/>
        </w:rPr>
        <w:lastRenderedPageBreak/>
        <w:drawing>
          <wp:inline distT="0" distB="0" distL="0" distR="0" wp14:anchorId="61BE639C" wp14:editId="59C9AF4D">
            <wp:extent cx="5877745" cy="345805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6).png"/>
                    <pic:cNvPicPr/>
                  </pic:nvPicPr>
                  <pic:blipFill>
                    <a:blip r:embed="rId24">
                      <a:extLst>
                        <a:ext uri="{28A0092B-C50C-407E-A947-70E740481C1C}">
                          <a14:useLocalDpi xmlns:a14="http://schemas.microsoft.com/office/drawing/2010/main" val="0"/>
                        </a:ext>
                      </a:extLst>
                    </a:blip>
                    <a:stretch>
                      <a:fillRect/>
                    </a:stretch>
                  </pic:blipFill>
                  <pic:spPr>
                    <a:xfrm>
                      <a:off x="0" y="0"/>
                      <a:ext cx="5877745" cy="3458058"/>
                    </a:xfrm>
                    <a:prstGeom prst="rect">
                      <a:avLst/>
                    </a:prstGeom>
                  </pic:spPr>
                </pic:pic>
              </a:graphicData>
            </a:graphic>
          </wp:inline>
        </w:drawing>
      </w:r>
    </w:p>
    <w:p w14:paraId="09A32B97" w14:textId="77777777" w:rsidR="00F0268C" w:rsidRPr="00F0268C" w:rsidRDefault="00F0268C" w:rsidP="00417A4B">
      <w:pPr>
        <w:rPr>
          <w:sz w:val="16"/>
          <w:szCs w:val="24"/>
        </w:rPr>
      </w:pPr>
    </w:p>
    <w:p w14:paraId="49FBC485" w14:textId="77777777" w:rsidR="00417A4B" w:rsidRDefault="00417A4B" w:rsidP="00417A4B">
      <w:pPr>
        <w:rPr>
          <w:sz w:val="24"/>
          <w:szCs w:val="24"/>
        </w:rPr>
      </w:pPr>
      <w:r w:rsidRPr="009E13BA">
        <w:rPr>
          <w:color w:val="00B0F0"/>
          <w:sz w:val="28"/>
          <w:szCs w:val="24"/>
        </w:rPr>
        <w:t xml:space="preserve"> Fully connected layer</w:t>
      </w:r>
      <w:r>
        <w:rPr>
          <w:color w:val="00B0F0"/>
          <w:sz w:val="28"/>
          <w:szCs w:val="24"/>
        </w:rPr>
        <w:t xml:space="preserve"> </w:t>
      </w:r>
      <w:r w:rsidRPr="009E13BA">
        <w:rPr>
          <w:color w:val="00B0F0"/>
          <w:sz w:val="28"/>
          <w:szCs w:val="24"/>
        </w:rPr>
        <w:t>(FC):</w:t>
      </w:r>
      <w:r>
        <w:rPr>
          <w:color w:val="00B0F0"/>
          <w:sz w:val="28"/>
          <w:szCs w:val="24"/>
        </w:rPr>
        <w:t xml:space="preserve"> </w:t>
      </w:r>
      <w:r w:rsidRPr="009E13BA">
        <w:rPr>
          <w:sz w:val="24"/>
          <w:szCs w:val="24"/>
        </w:rPr>
        <w:t xml:space="preserve">Finally, after several convolutional and max pooling layers, the high-level reasoning in the neural network is done via fully connected layers. Neurons in a fully connected layer have connections to all activations in the previous layer, as seen in regular neural networks. Their activations can hence be computed with a matrix multiplication followed by a bias offset. </w:t>
      </w:r>
    </w:p>
    <w:p w14:paraId="43A40B55" w14:textId="30F99666" w:rsidR="00417A4B" w:rsidRPr="0044088D" w:rsidRDefault="00417A4B" w:rsidP="00417A4B">
      <w:pPr>
        <w:rPr>
          <w:sz w:val="24"/>
          <w:szCs w:val="24"/>
        </w:rPr>
      </w:pPr>
      <w:r>
        <w:rPr>
          <w:sz w:val="24"/>
          <w:szCs w:val="24"/>
        </w:rPr>
        <w:t xml:space="preserve"> </w:t>
      </w:r>
      <w:r w:rsidRPr="009E13BA">
        <w:rPr>
          <w:color w:val="00B0F0"/>
          <w:sz w:val="28"/>
          <w:szCs w:val="24"/>
        </w:rPr>
        <w:t>Classification Layer</w:t>
      </w:r>
      <w:r>
        <w:rPr>
          <w:color w:val="00B0F0"/>
          <w:sz w:val="28"/>
          <w:szCs w:val="24"/>
        </w:rPr>
        <w:t xml:space="preserve"> </w:t>
      </w:r>
      <w:r w:rsidRPr="009E13BA">
        <w:rPr>
          <w:color w:val="00B0F0"/>
          <w:sz w:val="28"/>
          <w:szCs w:val="24"/>
        </w:rPr>
        <w:t>(CL):</w:t>
      </w:r>
      <w:r>
        <w:rPr>
          <w:color w:val="00B0F0"/>
          <w:sz w:val="28"/>
          <w:szCs w:val="24"/>
        </w:rPr>
        <w:t xml:space="preserve"> </w:t>
      </w:r>
      <w:r w:rsidRPr="009E13BA">
        <w:rPr>
          <w:sz w:val="24"/>
          <w:szCs w:val="24"/>
        </w:rPr>
        <w:t xml:space="preserve">The classification layer specifies how training penalizes the deviation between the predicted and true labels and is normally the final layer. Various loss functions appropriate for different tasks may be used there. SoftMax loss is used for predicting a single class of K mutually exclusive classes. Sigmoid cross-entropy loss is used for predicting K independent probability values in [0,1] </w:t>
      </w:r>
    </w:p>
    <w:p w14:paraId="4BF3575F" w14:textId="1CA76A39" w:rsidR="009E13BA" w:rsidRPr="007C4CDF" w:rsidRDefault="0044088D" w:rsidP="009E13BA">
      <w:pPr>
        <w:rPr>
          <w:sz w:val="24"/>
          <w:szCs w:val="24"/>
        </w:rPr>
      </w:pPr>
      <w:r w:rsidRPr="007C4CDF">
        <w:rPr>
          <w:sz w:val="24"/>
          <w:szCs w:val="24"/>
        </w:rPr>
        <w:t xml:space="preserve">Convolutional neural network architecture is the current state of the art for image classification and detection. Convolutional networks have a number of different architectural decisions and parameters that must be selected and tuned. </w:t>
      </w:r>
      <w:proofErr w:type="spellStart"/>
      <w:r w:rsidRPr="007C4CDF">
        <w:rPr>
          <w:sz w:val="24"/>
          <w:szCs w:val="24"/>
        </w:rPr>
        <w:t>Keras</w:t>
      </w:r>
      <w:proofErr w:type="spellEnd"/>
      <w:r w:rsidRPr="007C4CDF">
        <w:rPr>
          <w:sz w:val="24"/>
          <w:szCs w:val="24"/>
        </w:rPr>
        <w:t xml:space="preserve"> the python library has been used to create the model. Since I was familiar with TensorFlow first I did study all about </w:t>
      </w:r>
      <w:proofErr w:type="spellStart"/>
      <w:r w:rsidRPr="007C4CDF">
        <w:rPr>
          <w:sz w:val="24"/>
          <w:szCs w:val="24"/>
        </w:rPr>
        <w:t>keras</w:t>
      </w:r>
      <w:proofErr w:type="spellEnd"/>
      <w:r w:rsidRPr="007C4CDF">
        <w:rPr>
          <w:sz w:val="24"/>
          <w:szCs w:val="24"/>
        </w:rPr>
        <w:t xml:space="preserve"> and wrote the following for the model layers.</w:t>
      </w:r>
      <w:r w:rsidR="00DC03A0" w:rsidRPr="007C4CDF">
        <w:rPr>
          <w:sz w:val="24"/>
          <w:szCs w:val="24"/>
        </w:rPr>
        <w:t xml:space="preserve"> Clear from this what layers order I used.</w:t>
      </w:r>
    </w:p>
    <w:p w14:paraId="03AF6FF5" w14:textId="756655F5" w:rsidR="0044088D" w:rsidRDefault="0044088D" w:rsidP="0044088D">
      <w:pPr>
        <w:rPr>
          <w:sz w:val="24"/>
          <w:szCs w:val="24"/>
        </w:rPr>
      </w:pPr>
    </w:p>
    <w:p w14:paraId="36B387AB" w14:textId="3B1E0A53" w:rsidR="009E13BA" w:rsidRDefault="009E13BA" w:rsidP="0044088D">
      <w:pPr>
        <w:rPr>
          <w:sz w:val="24"/>
          <w:szCs w:val="24"/>
        </w:rPr>
      </w:pPr>
    </w:p>
    <w:p w14:paraId="63C1CE8C" w14:textId="26964A5A" w:rsidR="009E13BA" w:rsidRDefault="009E13BA" w:rsidP="0044088D">
      <w:pPr>
        <w:rPr>
          <w:sz w:val="24"/>
          <w:szCs w:val="24"/>
        </w:rPr>
      </w:pPr>
    </w:p>
    <w:p w14:paraId="1952225C" w14:textId="71FC8672" w:rsidR="009E13BA" w:rsidRDefault="007C4CDF" w:rsidP="0044088D">
      <w:pPr>
        <w:rPr>
          <w:sz w:val="24"/>
          <w:szCs w:val="24"/>
        </w:rPr>
      </w:pPr>
      <w:r w:rsidRPr="00DC03A0">
        <w:rPr>
          <w:noProof/>
          <w:sz w:val="20"/>
          <w:szCs w:val="24"/>
        </w:rPr>
        <w:lastRenderedPageBreak/>
        <mc:AlternateContent>
          <mc:Choice Requires="wps">
            <w:drawing>
              <wp:anchor distT="0" distB="0" distL="114300" distR="114300" simplePos="0" relativeHeight="251659264" behindDoc="0" locked="0" layoutInCell="1" allowOverlap="1" wp14:anchorId="52D5AB35" wp14:editId="144BC833">
                <wp:simplePos x="0" y="0"/>
                <wp:positionH relativeFrom="margin">
                  <wp:align>right</wp:align>
                </wp:positionH>
                <wp:positionV relativeFrom="paragraph">
                  <wp:posOffset>-485775</wp:posOffset>
                </wp:positionV>
                <wp:extent cx="5915025" cy="94773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5915025" cy="9477375"/>
                        </a:xfrm>
                        <a:prstGeom prst="rect">
                          <a:avLst/>
                        </a:prstGeom>
                        <a:solidFill>
                          <a:schemeClr val="lt1"/>
                        </a:solidFill>
                        <a:ln w="6350">
                          <a:solidFill>
                            <a:prstClr val="black"/>
                          </a:solidFill>
                        </a:ln>
                      </wps:spPr>
                      <wps:txbx>
                        <w:txbxContent>
                          <w:p w14:paraId="35083B18" w14:textId="77777777" w:rsidR="0044088D" w:rsidRDefault="0044088D" w:rsidP="0044088D">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p>
                          <w:p w14:paraId="17CFDB7E" w14:textId="77777777" w:rsidR="0044088D" w:rsidRDefault="0044088D" w:rsidP="0044088D">
                            <w:r>
                              <w:t xml:space="preserve">from </w:t>
                            </w:r>
                            <w:proofErr w:type="spellStart"/>
                            <w:proofErr w:type="gramStart"/>
                            <w:r>
                              <w:t>keras.models</w:t>
                            </w:r>
                            <w:proofErr w:type="spellEnd"/>
                            <w:proofErr w:type="gramEnd"/>
                            <w:r>
                              <w:t xml:space="preserve"> import Sequential, </w:t>
                            </w:r>
                            <w:proofErr w:type="spellStart"/>
                            <w:r>
                              <w:t>load_model</w:t>
                            </w:r>
                            <w:proofErr w:type="spellEnd"/>
                            <w:r>
                              <w:t>, Model</w:t>
                            </w:r>
                          </w:p>
                          <w:p w14:paraId="1C242719" w14:textId="77777777" w:rsidR="0044088D" w:rsidRDefault="0044088D" w:rsidP="0044088D">
                            <w:r>
                              <w:t xml:space="preserve">from </w:t>
                            </w:r>
                            <w:proofErr w:type="spellStart"/>
                            <w:proofErr w:type="gramStart"/>
                            <w:r>
                              <w:t>keras.layers</w:t>
                            </w:r>
                            <w:proofErr w:type="spellEnd"/>
                            <w:proofErr w:type="gramEnd"/>
                            <w:r>
                              <w:t xml:space="preserve"> import Input, </w:t>
                            </w:r>
                            <w:proofErr w:type="spellStart"/>
                            <w:r>
                              <w:t>BatchNormalization</w:t>
                            </w:r>
                            <w:proofErr w:type="spellEnd"/>
                          </w:p>
                          <w:p w14:paraId="31FCB802" w14:textId="77777777" w:rsidR="0044088D" w:rsidRDefault="0044088D" w:rsidP="0044088D">
                            <w:r>
                              <w:t xml:space="preserve">from </w:t>
                            </w:r>
                            <w:proofErr w:type="spellStart"/>
                            <w:proofErr w:type="gramStart"/>
                            <w:r>
                              <w:t>keras.layers</w:t>
                            </w:r>
                            <w:proofErr w:type="spellEnd"/>
                            <w:proofErr w:type="gramEnd"/>
                            <w:r>
                              <w:t xml:space="preserve"> import Dense, LSTM, GlobalAveragePooling1D, GlobalAveragePooling2D,Dropout</w:t>
                            </w:r>
                          </w:p>
                          <w:p w14:paraId="472BFAF8" w14:textId="77777777" w:rsidR="0044088D" w:rsidRDefault="0044088D" w:rsidP="0044088D">
                            <w:r>
                              <w:t xml:space="preserve">from </w:t>
                            </w:r>
                            <w:proofErr w:type="spellStart"/>
                            <w:proofErr w:type="gramStart"/>
                            <w:r>
                              <w:t>keras.layers</w:t>
                            </w:r>
                            <w:proofErr w:type="spellEnd"/>
                            <w:proofErr w:type="gramEnd"/>
                            <w:r>
                              <w:t xml:space="preserve"> import Activation, Flatten, Dropout, </w:t>
                            </w:r>
                            <w:proofErr w:type="spellStart"/>
                            <w:r>
                              <w:t>BatchNormalization</w:t>
                            </w:r>
                            <w:proofErr w:type="spellEnd"/>
                          </w:p>
                          <w:p w14:paraId="7D47D88D" w14:textId="77777777" w:rsidR="0044088D" w:rsidRDefault="0044088D" w:rsidP="0044088D">
                            <w:r>
                              <w:t xml:space="preserve">from </w:t>
                            </w:r>
                            <w:proofErr w:type="spellStart"/>
                            <w:proofErr w:type="gramStart"/>
                            <w:r>
                              <w:t>keras.layers</w:t>
                            </w:r>
                            <w:proofErr w:type="spellEnd"/>
                            <w:proofErr w:type="gramEnd"/>
                            <w:r>
                              <w:t xml:space="preserve"> import Conv2D, MaxPooling2D, GlobalMaxPooling2D</w:t>
                            </w:r>
                          </w:p>
                          <w:p w14:paraId="484B9EF8" w14:textId="77777777" w:rsidR="0044088D" w:rsidRDefault="0044088D" w:rsidP="0044088D"/>
                          <w:p w14:paraId="181E72C7" w14:textId="77777777" w:rsidR="0044088D" w:rsidRDefault="0044088D" w:rsidP="0044088D">
                            <w:r>
                              <w:t xml:space="preserve">def </w:t>
                            </w:r>
                            <w:proofErr w:type="spellStart"/>
                            <w:r>
                              <w:t>conv_classifier</w:t>
                            </w:r>
                            <w:proofErr w:type="spellEnd"/>
                            <w:r>
                              <w:t xml:space="preserve">(a):    </w:t>
                            </w:r>
                          </w:p>
                          <w:p w14:paraId="42B0FBA0" w14:textId="289DA348" w:rsidR="0044088D" w:rsidRDefault="0044088D" w:rsidP="0044088D">
                            <w:r>
                              <w:t xml:space="preserve">    </w:t>
                            </w:r>
                            <w:proofErr w:type="spellStart"/>
                            <w:r>
                              <w:t>model_input</w:t>
                            </w:r>
                            <w:proofErr w:type="spellEnd"/>
                            <w:r>
                              <w:t xml:space="preserve"> = </w:t>
                            </w:r>
                            <w:proofErr w:type="gramStart"/>
                            <w:r>
                              <w:t>Input(</w:t>
                            </w:r>
                            <w:proofErr w:type="gramEnd"/>
                            <w:r>
                              <w:t>shape=(a, a,3))</w:t>
                            </w:r>
                          </w:p>
                          <w:p w14:paraId="1AB1FD32" w14:textId="77777777" w:rsidR="0044088D" w:rsidRDefault="0044088D" w:rsidP="0044088D">
                            <w:r>
                              <w:t xml:space="preserve">    # Define a model architecture</w:t>
                            </w:r>
                          </w:p>
                          <w:p w14:paraId="394B395C" w14:textId="77777777" w:rsidR="0044088D" w:rsidRDefault="0044088D" w:rsidP="0044088D">
                            <w:r>
                              <w:t xml:space="preserve">    x = Conv2</w:t>
                            </w:r>
                            <w:proofErr w:type="gramStart"/>
                            <w:r>
                              <w:t>D(</w:t>
                            </w:r>
                            <w:proofErr w:type="gramEnd"/>
                            <w:r>
                              <w:t>128, (3, 3), activation='</w:t>
                            </w:r>
                            <w:proofErr w:type="spellStart"/>
                            <w:r>
                              <w:t>relu</w:t>
                            </w:r>
                            <w:proofErr w:type="spellEnd"/>
                            <w:r>
                              <w:t>', padding='same')(</w:t>
                            </w:r>
                            <w:proofErr w:type="spellStart"/>
                            <w:r>
                              <w:t>model_input</w:t>
                            </w:r>
                            <w:proofErr w:type="spellEnd"/>
                            <w:r>
                              <w:t>)</w:t>
                            </w:r>
                          </w:p>
                          <w:p w14:paraId="15E4623B" w14:textId="77777777" w:rsidR="0044088D" w:rsidRDefault="0044088D" w:rsidP="0044088D">
                            <w:r>
                              <w:t xml:space="preserve">    x = MaxPooling2</w:t>
                            </w:r>
                            <w:proofErr w:type="gramStart"/>
                            <w:r>
                              <w:t>D(</w:t>
                            </w:r>
                            <w:proofErr w:type="spellStart"/>
                            <w:proofErr w:type="gramEnd"/>
                            <w:r>
                              <w:t>pool_size</w:t>
                            </w:r>
                            <w:proofErr w:type="spellEnd"/>
                            <w:r>
                              <w:t xml:space="preserve">=(2, 2))(x)    </w:t>
                            </w:r>
                          </w:p>
                          <w:p w14:paraId="759922CF" w14:textId="77777777" w:rsidR="0044088D" w:rsidRDefault="0044088D" w:rsidP="0044088D">
                            <w:r>
                              <w:t xml:space="preserve">    x = </w:t>
                            </w:r>
                            <w:proofErr w:type="gramStart"/>
                            <w:r>
                              <w:t>Dropout(</w:t>
                            </w:r>
                            <w:proofErr w:type="gramEnd"/>
                            <w:r>
                              <w:t>0.25)(x)</w:t>
                            </w:r>
                          </w:p>
                          <w:p w14:paraId="0ED953F1" w14:textId="77777777" w:rsidR="0044088D" w:rsidRDefault="0044088D" w:rsidP="0044088D">
                            <w:r>
                              <w:t xml:space="preserve">    </w:t>
                            </w:r>
                          </w:p>
                          <w:p w14:paraId="4275F807" w14:textId="77777777" w:rsidR="0044088D" w:rsidRDefault="0044088D" w:rsidP="0044088D">
                            <w:r>
                              <w:t xml:space="preserve">    x = Conv2</w:t>
                            </w:r>
                            <w:proofErr w:type="gramStart"/>
                            <w:r>
                              <w:t>D(</w:t>
                            </w:r>
                            <w:proofErr w:type="gramEnd"/>
                            <w:r>
                              <w:t>128, (3, 3), activation='</w:t>
                            </w:r>
                            <w:proofErr w:type="spellStart"/>
                            <w:r>
                              <w:t>relu</w:t>
                            </w:r>
                            <w:proofErr w:type="spellEnd"/>
                            <w:r>
                              <w:t>', padding='same')(x)</w:t>
                            </w:r>
                          </w:p>
                          <w:p w14:paraId="42B8F637" w14:textId="77777777" w:rsidR="0044088D" w:rsidRDefault="0044088D" w:rsidP="0044088D">
                            <w:r>
                              <w:t xml:space="preserve">    x = MaxPooling2</w:t>
                            </w:r>
                            <w:proofErr w:type="gramStart"/>
                            <w:r>
                              <w:t>D(</w:t>
                            </w:r>
                            <w:proofErr w:type="spellStart"/>
                            <w:proofErr w:type="gramEnd"/>
                            <w:r>
                              <w:t>pool_size</w:t>
                            </w:r>
                            <w:proofErr w:type="spellEnd"/>
                            <w:r>
                              <w:t xml:space="preserve">=(2, 2))(x)    </w:t>
                            </w:r>
                          </w:p>
                          <w:p w14:paraId="4CCA755F" w14:textId="77777777" w:rsidR="0044088D" w:rsidRDefault="0044088D" w:rsidP="0044088D">
                            <w:r>
                              <w:t xml:space="preserve">    x = </w:t>
                            </w:r>
                            <w:proofErr w:type="gramStart"/>
                            <w:r>
                              <w:t>Dropout(</w:t>
                            </w:r>
                            <w:proofErr w:type="gramEnd"/>
                            <w:r>
                              <w:t>0.25)(x)</w:t>
                            </w:r>
                          </w:p>
                          <w:p w14:paraId="0E058BBD" w14:textId="77777777" w:rsidR="0044088D" w:rsidRDefault="0044088D" w:rsidP="0044088D">
                            <w:r>
                              <w:t xml:space="preserve">    </w:t>
                            </w:r>
                          </w:p>
                          <w:p w14:paraId="05CE9D6B" w14:textId="77777777" w:rsidR="0044088D" w:rsidRDefault="0044088D" w:rsidP="0044088D">
                            <w:r>
                              <w:t xml:space="preserve">    x = Conv2</w:t>
                            </w:r>
                            <w:proofErr w:type="gramStart"/>
                            <w:r>
                              <w:t>D(</w:t>
                            </w:r>
                            <w:proofErr w:type="gramEnd"/>
                            <w:r>
                              <w:t>64, (3, 3), activation='</w:t>
                            </w:r>
                            <w:proofErr w:type="spellStart"/>
                            <w:r>
                              <w:t>relu</w:t>
                            </w:r>
                            <w:proofErr w:type="spellEnd"/>
                            <w:r>
                              <w:t xml:space="preserve">', padding='same')(x)       </w:t>
                            </w:r>
                          </w:p>
                          <w:p w14:paraId="6279B77C" w14:textId="77777777" w:rsidR="0044088D" w:rsidRDefault="0044088D" w:rsidP="0044088D">
                            <w:r>
                              <w:t xml:space="preserve">    x = MaxPooling2</w:t>
                            </w:r>
                            <w:proofErr w:type="gramStart"/>
                            <w:r>
                              <w:t>D(</w:t>
                            </w:r>
                            <w:proofErr w:type="spellStart"/>
                            <w:proofErr w:type="gramEnd"/>
                            <w:r>
                              <w:t>pool_size</w:t>
                            </w:r>
                            <w:proofErr w:type="spellEnd"/>
                            <w:r>
                              <w:t xml:space="preserve">=(2, 2))(x)    </w:t>
                            </w:r>
                          </w:p>
                          <w:p w14:paraId="7280F0ED" w14:textId="77777777" w:rsidR="0044088D" w:rsidRDefault="0044088D" w:rsidP="0044088D">
                            <w:r>
                              <w:t xml:space="preserve">    x = </w:t>
                            </w:r>
                            <w:proofErr w:type="gramStart"/>
                            <w:r>
                              <w:t>Dropout(</w:t>
                            </w:r>
                            <w:proofErr w:type="gramEnd"/>
                            <w:r>
                              <w:t>0.25)(x)</w:t>
                            </w:r>
                          </w:p>
                          <w:p w14:paraId="57A7AEFB" w14:textId="77777777" w:rsidR="0044088D" w:rsidRDefault="0044088D" w:rsidP="0044088D">
                            <w:r>
                              <w:t xml:space="preserve">    </w:t>
                            </w:r>
                          </w:p>
                          <w:p w14:paraId="56F0A8D3" w14:textId="77777777" w:rsidR="0044088D" w:rsidRDefault="0044088D" w:rsidP="0044088D">
                            <w:r>
                              <w:t xml:space="preserve">    x = Flatten</w:t>
                            </w:r>
                            <w:proofErr w:type="gramStart"/>
                            <w:r>
                              <w:t>()(</w:t>
                            </w:r>
                            <w:proofErr w:type="gramEnd"/>
                            <w:r>
                              <w:t>x)</w:t>
                            </w:r>
                          </w:p>
                          <w:p w14:paraId="69899817" w14:textId="77777777" w:rsidR="0044088D" w:rsidRDefault="0044088D" w:rsidP="0044088D">
                            <w:r>
                              <w:t xml:space="preserve">    x = </w:t>
                            </w:r>
                            <w:proofErr w:type="gramStart"/>
                            <w:r>
                              <w:t>Dense(</w:t>
                            </w:r>
                            <w:proofErr w:type="gramEnd"/>
                            <w:r>
                              <w:t>512, activation='</w:t>
                            </w:r>
                            <w:proofErr w:type="spellStart"/>
                            <w:r>
                              <w:t>relu</w:t>
                            </w:r>
                            <w:proofErr w:type="spellEnd"/>
                            <w:r>
                              <w:t xml:space="preserve">')(x)    </w:t>
                            </w:r>
                          </w:p>
                          <w:p w14:paraId="5E9CAAB5" w14:textId="77777777" w:rsidR="0044088D" w:rsidRDefault="0044088D" w:rsidP="0044088D">
                            <w:r>
                              <w:t xml:space="preserve">    x = </w:t>
                            </w:r>
                            <w:proofErr w:type="gramStart"/>
                            <w:r>
                              <w:t>Dropout(</w:t>
                            </w:r>
                            <w:proofErr w:type="gramEnd"/>
                            <w:r>
                              <w:t>0.25)(x)</w:t>
                            </w:r>
                          </w:p>
                          <w:p w14:paraId="3B4DC15D" w14:textId="77777777" w:rsidR="0044088D" w:rsidRDefault="0044088D" w:rsidP="0044088D">
                            <w:r>
                              <w:t xml:space="preserve">    </w:t>
                            </w:r>
                          </w:p>
                          <w:p w14:paraId="30FFDDEF" w14:textId="77777777" w:rsidR="0044088D" w:rsidRDefault="0044088D" w:rsidP="0044088D">
                            <w:r>
                              <w:t xml:space="preserve">    y1 = </w:t>
                            </w:r>
                            <w:proofErr w:type="gramStart"/>
                            <w:r>
                              <w:t>Dense(</w:t>
                            </w:r>
                            <w:proofErr w:type="gramEnd"/>
                            <w:r>
                              <w:t>30, activation='</w:t>
                            </w:r>
                            <w:proofErr w:type="spellStart"/>
                            <w:r>
                              <w:t>softmax</w:t>
                            </w:r>
                            <w:proofErr w:type="spellEnd"/>
                            <w:r>
                              <w:t>')(x)</w:t>
                            </w:r>
                          </w:p>
                          <w:p w14:paraId="62F1E8CC" w14:textId="77777777" w:rsidR="0044088D" w:rsidRDefault="0044088D" w:rsidP="0044088D">
                            <w:r>
                              <w:t xml:space="preserve">    </w:t>
                            </w:r>
                          </w:p>
                          <w:p w14:paraId="757CC52E" w14:textId="77777777" w:rsidR="0044088D" w:rsidRDefault="0044088D" w:rsidP="0044088D">
                            <w:r>
                              <w:t xml:space="preserve">    model = </w:t>
                            </w:r>
                            <w:proofErr w:type="gramStart"/>
                            <w:r>
                              <w:t>Model(</w:t>
                            </w:r>
                            <w:proofErr w:type="gramEnd"/>
                            <w:r>
                              <w:t>inputs=</w:t>
                            </w:r>
                            <w:proofErr w:type="spellStart"/>
                            <w:r>
                              <w:t>model_input</w:t>
                            </w:r>
                            <w:proofErr w:type="spellEnd"/>
                            <w:r>
                              <w:t>, outputs= y1)</w:t>
                            </w:r>
                          </w:p>
                          <w:p w14:paraId="4EA56534" w14:textId="77777777" w:rsidR="0044088D" w:rsidRDefault="0044088D" w:rsidP="0044088D">
                            <w:r>
                              <w:t xml:space="preserve">    </w:t>
                            </w:r>
                          </w:p>
                          <w:p w14:paraId="3A286085" w14:textId="77777777" w:rsidR="0044088D" w:rsidRDefault="0044088D" w:rsidP="0044088D">
                            <w:r>
                              <w:t xml:space="preserve">    # Compile the model</w:t>
                            </w:r>
                          </w:p>
                          <w:p w14:paraId="3A0BA5FC" w14:textId="77777777" w:rsidR="0044088D" w:rsidRDefault="0044088D" w:rsidP="0044088D">
                            <w:r>
                              <w:t xml:space="preserve">    </w:t>
                            </w:r>
                            <w:proofErr w:type="spellStart"/>
                            <w:proofErr w:type="gramStart"/>
                            <w:r>
                              <w:t>model.compile</w:t>
                            </w:r>
                            <w:proofErr w:type="spellEnd"/>
                            <w:proofErr w:type="gramEnd"/>
                            <w:r>
                              <w:t>(loss='categorical_crossentropy', optimizer='</w:t>
                            </w:r>
                            <w:proofErr w:type="spellStart"/>
                            <w:r>
                              <w:t>adam</w:t>
                            </w:r>
                            <w:proofErr w:type="spellEnd"/>
                            <w:r>
                              <w:t>', metrics=['accuracy'])</w:t>
                            </w:r>
                          </w:p>
                          <w:p w14:paraId="7D7763F7" w14:textId="6BEB7BF4" w:rsidR="0044088D" w:rsidRDefault="0044088D" w:rsidP="0044088D">
                            <w:r>
                              <w:t xml:space="preserve">    return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5AB35" id="_x0000_t202" coordsize="21600,21600" o:spt="202" path="m,l,21600r21600,l21600,xe">
                <v:stroke joinstyle="miter"/>
                <v:path gradientshapeok="t" o:connecttype="rect"/>
              </v:shapetype>
              <v:shape id="Text Box 13" o:spid="_x0000_s1026" type="#_x0000_t202" style="position:absolute;margin-left:414.55pt;margin-top:-38.25pt;width:465.75pt;height:746.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" fillcolor="white [3201]" strokeweight=".5pt">
                <v:textbox>
                  <w:txbxContent>
                    <w:p w14:paraId="35083B18" w14:textId="77777777" w:rsidR="0044088D" w:rsidRDefault="0044088D" w:rsidP="0044088D">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p>
                    <w:p w14:paraId="17CFDB7E" w14:textId="77777777" w:rsidR="0044088D" w:rsidRDefault="0044088D" w:rsidP="0044088D">
                      <w:r>
                        <w:t xml:space="preserve">from </w:t>
                      </w:r>
                      <w:proofErr w:type="spellStart"/>
                      <w:proofErr w:type="gramStart"/>
                      <w:r>
                        <w:t>keras.models</w:t>
                      </w:r>
                      <w:proofErr w:type="spellEnd"/>
                      <w:proofErr w:type="gramEnd"/>
                      <w:r>
                        <w:t xml:space="preserve"> import Sequential, </w:t>
                      </w:r>
                      <w:proofErr w:type="spellStart"/>
                      <w:r>
                        <w:t>load_model</w:t>
                      </w:r>
                      <w:proofErr w:type="spellEnd"/>
                      <w:r>
                        <w:t>, Model</w:t>
                      </w:r>
                    </w:p>
                    <w:p w14:paraId="1C242719" w14:textId="77777777" w:rsidR="0044088D" w:rsidRDefault="0044088D" w:rsidP="0044088D">
                      <w:r>
                        <w:t xml:space="preserve">from </w:t>
                      </w:r>
                      <w:proofErr w:type="spellStart"/>
                      <w:proofErr w:type="gramStart"/>
                      <w:r>
                        <w:t>keras.layers</w:t>
                      </w:r>
                      <w:proofErr w:type="spellEnd"/>
                      <w:proofErr w:type="gramEnd"/>
                      <w:r>
                        <w:t xml:space="preserve"> import Input, </w:t>
                      </w:r>
                      <w:proofErr w:type="spellStart"/>
                      <w:r>
                        <w:t>BatchNormalization</w:t>
                      </w:r>
                      <w:proofErr w:type="spellEnd"/>
                    </w:p>
                    <w:p w14:paraId="31FCB802" w14:textId="77777777" w:rsidR="0044088D" w:rsidRDefault="0044088D" w:rsidP="0044088D">
                      <w:r>
                        <w:t xml:space="preserve">from </w:t>
                      </w:r>
                      <w:proofErr w:type="spellStart"/>
                      <w:proofErr w:type="gramStart"/>
                      <w:r>
                        <w:t>keras.layers</w:t>
                      </w:r>
                      <w:proofErr w:type="spellEnd"/>
                      <w:proofErr w:type="gramEnd"/>
                      <w:r>
                        <w:t xml:space="preserve"> import Dense, LSTM, GlobalAveragePooling1D, GlobalAveragePooling2D,Dropout</w:t>
                      </w:r>
                    </w:p>
                    <w:p w14:paraId="472BFAF8" w14:textId="77777777" w:rsidR="0044088D" w:rsidRDefault="0044088D" w:rsidP="0044088D">
                      <w:r>
                        <w:t xml:space="preserve">from </w:t>
                      </w:r>
                      <w:proofErr w:type="spellStart"/>
                      <w:proofErr w:type="gramStart"/>
                      <w:r>
                        <w:t>keras.layers</w:t>
                      </w:r>
                      <w:proofErr w:type="spellEnd"/>
                      <w:proofErr w:type="gramEnd"/>
                      <w:r>
                        <w:t xml:space="preserve"> import Activation, Flatten, Dropout, </w:t>
                      </w:r>
                      <w:proofErr w:type="spellStart"/>
                      <w:r>
                        <w:t>BatchNormalization</w:t>
                      </w:r>
                      <w:proofErr w:type="spellEnd"/>
                    </w:p>
                    <w:p w14:paraId="7D47D88D" w14:textId="77777777" w:rsidR="0044088D" w:rsidRDefault="0044088D" w:rsidP="0044088D">
                      <w:r>
                        <w:t xml:space="preserve">from </w:t>
                      </w:r>
                      <w:proofErr w:type="spellStart"/>
                      <w:proofErr w:type="gramStart"/>
                      <w:r>
                        <w:t>keras.layers</w:t>
                      </w:r>
                      <w:proofErr w:type="spellEnd"/>
                      <w:proofErr w:type="gramEnd"/>
                      <w:r>
                        <w:t xml:space="preserve"> import Conv2D, MaxPooling2D, GlobalMaxPooling2D</w:t>
                      </w:r>
                    </w:p>
                    <w:p w14:paraId="484B9EF8" w14:textId="77777777" w:rsidR="0044088D" w:rsidRDefault="0044088D" w:rsidP="0044088D"/>
                    <w:p w14:paraId="181E72C7" w14:textId="77777777" w:rsidR="0044088D" w:rsidRDefault="0044088D" w:rsidP="0044088D">
                      <w:r>
                        <w:t xml:space="preserve">def </w:t>
                      </w:r>
                      <w:proofErr w:type="spellStart"/>
                      <w:r>
                        <w:t>conv_classifier</w:t>
                      </w:r>
                      <w:proofErr w:type="spellEnd"/>
                      <w:r>
                        <w:t xml:space="preserve">(a):    </w:t>
                      </w:r>
                    </w:p>
                    <w:p w14:paraId="42B0FBA0" w14:textId="289DA348" w:rsidR="0044088D" w:rsidRDefault="0044088D" w:rsidP="0044088D">
                      <w:r>
                        <w:t xml:space="preserve">    </w:t>
                      </w:r>
                      <w:proofErr w:type="spellStart"/>
                      <w:r>
                        <w:t>model_input</w:t>
                      </w:r>
                      <w:proofErr w:type="spellEnd"/>
                      <w:r>
                        <w:t xml:space="preserve"> = </w:t>
                      </w:r>
                      <w:proofErr w:type="gramStart"/>
                      <w:r>
                        <w:t>Input(</w:t>
                      </w:r>
                      <w:proofErr w:type="gramEnd"/>
                      <w:r>
                        <w:t>shape=(a, a,3))</w:t>
                      </w:r>
                    </w:p>
                    <w:p w14:paraId="1AB1FD32" w14:textId="77777777" w:rsidR="0044088D" w:rsidRDefault="0044088D" w:rsidP="0044088D">
                      <w:r>
                        <w:t xml:space="preserve">    # Define a model architecture</w:t>
                      </w:r>
                    </w:p>
                    <w:p w14:paraId="394B395C" w14:textId="77777777" w:rsidR="0044088D" w:rsidRDefault="0044088D" w:rsidP="0044088D">
                      <w:r>
                        <w:t xml:space="preserve">    x = Conv2</w:t>
                      </w:r>
                      <w:proofErr w:type="gramStart"/>
                      <w:r>
                        <w:t>D(</w:t>
                      </w:r>
                      <w:proofErr w:type="gramEnd"/>
                      <w:r>
                        <w:t>128, (3, 3), activation='</w:t>
                      </w:r>
                      <w:proofErr w:type="spellStart"/>
                      <w:r>
                        <w:t>relu</w:t>
                      </w:r>
                      <w:proofErr w:type="spellEnd"/>
                      <w:r>
                        <w:t>', padding='same')(</w:t>
                      </w:r>
                      <w:proofErr w:type="spellStart"/>
                      <w:r>
                        <w:t>model_input</w:t>
                      </w:r>
                      <w:proofErr w:type="spellEnd"/>
                      <w:r>
                        <w:t>)</w:t>
                      </w:r>
                    </w:p>
                    <w:p w14:paraId="15E4623B" w14:textId="77777777" w:rsidR="0044088D" w:rsidRDefault="0044088D" w:rsidP="0044088D">
                      <w:r>
                        <w:t xml:space="preserve">    x = MaxPooling2</w:t>
                      </w:r>
                      <w:proofErr w:type="gramStart"/>
                      <w:r>
                        <w:t>D(</w:t>
                      </w:r>
                      <w:proofErr w:type="spellStart"/>
                      <w:proofErr w:type="gramEnd"/>
                      <w:r>
                        <w:t>pool_size</w:t>
                      </w:r>
                      <w:proofErr w:type="spellEnd"/>
                      <w:r>
                        <w:t xml:space="preserve">=(2, 2))(x)    </w:t>
                      </w:r>
                    </w:p>
                    <w:p w14:paraId="759922CF" w14:textId="77777777" w:rsidR="0044088D" w:rsidRDefault="0044088D" w:rsidP="0044088D">
                      <w:r>
                        <w:t xml:space="preserve">    x = </w:t>
                      </w:r>
                      <w:proofErr w:type="gramStart"/>
                      <w:r>
                        <w:t>Dropout(</w:t>
                      </w:r>
                      <w:proofErr w:type="gramEnd"/>
                      <w:r>
                        <w:t>0.25)(x)</w:t>
                      </w:r>
                    </w:p>
                    <w:p w14:paraId="0ED953F1" w14:textId="77777777" w:rsidR="0044088D" w:rsidRDefault="0044088D" w:rsidP="0044088D">
                      <w:r>
                        <w:t xml:space="preserve">    </w:t>
                      </w:r>
                    </w:p>
                    <w:p w14:paraId="4275F807" w14:textId="77777777" w:rsidR="0044088D" w:rsidRDefault="0044088D" w:rsidP="0044088D">
                      <w:r>
                        <w:t xml:space="preserve">    x = Conv2</w:t>
                      </w:r>
                      <w:proofErr w:type="gramStart"/>
                      <w:r>
                        <w:t>D(</w:t>
                      </w:r>
                      <w:proofErr w:type="gramEnd"/>
                      <w:r>
                        <w:t>128, (3, 3), activation='</w:t>
                      </w:r>
                      <w:proofErr w:type="spellStart"/>
                      <w:r>
                        <w:t>relu</w:t>
                      </w:r>
                      <w:proofErr w:type="spellEnd"/>
                      <w:r>
                        <w:t>', padding='same')(x)</w:t>
                      </w:r>
                    </w:p>
                    <w:p w14:paraId="42B8F637" w14:textId="77777777" w:rsidR="0044088D" w:rsidRDefault="0044088D" w:rsidP="0044088D">
                      <w:r>
                        <w:t xml:space="preserve">    x = MaxPooling2</w:t>
                      </w:r>
                      <w:proofErr w:type="gramStart"/>
                      <w:r>
                        <w:t>D(</w:t>
                      </w:r>
                      <w:proofErr w:type="spellStart"/>
                      <w:proofErr w:type="gramEnd"/>
                      <w:r>
                        <w:t>pool_size</w:t>
                      </w:r>
                      <w:proofErr w:type="spellEnd"/>
                      <w:r>
                        <w:t xml:space="preserve">=(2, 2))(x)    </w:t>
                      </w:r>
                    </w:p>
                    <w:p w14:paraId="4CCA755F" w14:textId="77777777" w:rsidR="0044088D" w:rsidRDefault="0044088D" w:rsidP="0044088D">
                      <w:r>
                        <w:t xml:space="preserve">    x = </w:t>
                      </w:r>
                      <w:proofErr w:type="gramStart"/>
                      <w:r>
                        <w:t>Dropout(</w:t>
                      </w:r>
                      <w:proofErr w:type="gramEnd"/>
                      <w:r>
                        <w:t>0.25)(x)</w:t>
                      </w:r>
                    </w:p>
                    <w:p w14:paraId="0E058BBD" w14:textId="77777777" w:rsidR="0044088D" w:rsidRDefault="0044088D" w:rsidP="0044088D">
                      <w:r>
                        <w:t xml:space="preserve">    </w:t>
                      </w:r>
                    </w:p>
                    <w:p w14:paraId="05CE9D6B" w14:textId="77777777" w:rsidR="0044088D" w:rsidRDefault="0044088D" w:rsidP="0044088D">
                      <w:r>
                        <w:t xml:space="preserve">    x = Conv2</w:t>
                      </w:r>
                      <w:proofErr w:type="gramStart"/>
                      <w:r>
                        <w:t>D(</w:t>
                      </w:r>
                      <w:proofErr w:type="gramEnd"/>
                      <w:r>
                        <w:t>64, (3, 3), activation='</w:t>
                      </w:r>
                      <w:proofErr w:type="spellStart"/>
                      <w:r>
                        <w:t>relu</w:t>
                      </w:r>
                      <w:proofErr w:type="spellEnd"/>
                      <w:r>
                        <w:t xml:space="preserve">', padding='same')(x)       </w:t>
                      </w:r>
                    </w:p>
                    <w:p w14:paraId="6279B77C" w14:textId="77777777" w:rsidR="0044088D" w:rsidRDefault="0044088D" w:rsidP="0044088D">
                      <w:r>
                        <w:t xml:space="preserve">    x = MaxPooling2</w:t>
                      </w:r>
                      <w:proofErr w:type="gramStart"/>
                      <w:r>
                        <w:t>D(</w:t>
                      </w:r>
                      <w:proofErr w:type="spellStart"/>
                      <w:proofErr w:type="gramEnd"/>
                      <w:r>
                        <w:t>pool_size</w:t>
                      </w:r>
                      <w:proofErr w:type="spellEnd"/>
                      <w:r>
                        <w:t xml:space="preserve">=(2, 2))(x)    </w:t>
                      </w:r>
                    </w:p>
                    <w:p w14:paraId="7280F0ED" w14:textId="77777777" w:rsidR="0044088D" w:rsidRDefault="0044088D" w:rsidP="0044088D">
                      <w:r>
                        <w:t xml:space="preserve">    x = </w:t>
                      </w:r>
                      <w:proofErr w:type="gramStart"/>
                      <w:r>
                        <w:t>Dropout(</w:t>
                      </w:r>
                      <w:proofErr w:type="gramEnd"/>
                      <w:r>
                        <w:t>0.25)(x)</w:t>
                      </w:r>
                    </w:p>
                    <w:p w14:paraId="57A7AEFB" w14:textId="77777777" w:rsidR="0044088D" w:rsidRDefault="0044088D" w:rsidP="0044088D">
                      <w:r>
                        <w:t xml:space="preserve">    </w:t>
                      </w:r>
                    </w:p>
                    <w:p w14:paraId="56F0A8D3" w14:textId="77777777" w:rsidR="0044088D" w:rsidRDefault="0044088D" w:rsidP="0044088D">
                      <w:r>
                        <w:t xml:space="preserve">    x = Flatten</w:t>
                      </w:r>
                      <w:proofErr w:type="gramStart"/>
                      <w:r>
                        <w:t>()(</w:t>
                      </w:r>
                      <w:proofErr w:type="gramEnd"/>
                      <w:r>
                        <w:t>x)</w:t>
                      </w:r>
                    </w:p>
                    <w:p w14:paraId="69899817" w14:textId="77777777" w:rsidR="0044088D" w:rsidRDefault="0044088D" w:rsidP="0044088D">
                      <w:r>
                        <w:t xml:space="preserve">    x = </w:t>
                      </w:r>
                      <w:proofErr w:type="gramStart"/>
                      <w:r>
                        <w:t>Dense(</w:t>
                      </w:r>
                      <w:proofErr w:type="gramEnd"/>
                      <w:r>
                        <w:t>512, activation='</w:t>
                      </w:r>
                      <w:proofErr w:type="spellStart"/>
                      <w:r>
                        <w:t>relu</w:t>
                      </w:r>
                      <w:proofErr w:type="spellEnd"/>
                      <w:r>
                        <w:t xml:space="preserve">')(x)    </w:t>
                      </w:r>
                    </w:p>
                    <w:p w14:paraId="5E9CAAB5" w14:textId="77777777" w:rsidR="0044088D" w:rsidRDefault="0044088D" w:rsidP="0044088D">
                      <w:r>
                        <w:t xml:space="preserve">    x = </w:t>
                      </w:r>
                      <w:proofErr w:type="gramStart"/>
                      <w:r>
                        <w:t>Dropout(</w:t>
                      </w:r>
                      <w:proofErr w:type="gramEnd"/>
                      <w:r>
                        <w:t>0.25)(x)</w:t>
                      </w:r>
                    </w:p>
                    <w:p w14:paraId="3B4DC15D" w14:textId="77777777" w:rsidR="0044088D" w:rsidRDefault="0044088D" w:rsidP="0044088D">
                      <w:r>
                        <w:t xml:space="preserve">    </w:t>
                      </w:r>
                    </w:p>
                    <w:p w14:paraId="30FFDDEF" w14:textId="77777777" w:rsidR="0044088D" w:rsidRDefault="0044088D" w:rsidP="0044088D">
                      <w:r>
                        <w:t xml:space="preserve">    y1 = </w:t>
                      </w:r>
                      <w:proofErr w:type="gramStart"/>
                      <w:r>
                        <w:t>Dense(</w:t>
                      </w:r>
                      <w:proofErr w:type="gramEnd"/>
                      <w:r>
                        <w:t>30, activation='</w:t>
                      </w:r>
                      <w:proofErr w:type="spellStart"/>
                      <w:r>
                        <w:t>softmax</w:t>
                      </w:r>
                      <w:proofErr w:type="spellEnd"/>
                      <w:r>
                        <w:t>')(x)</w:t>
                      </w:r>
                    </w:p>
                    <w:p w14:paraId="62F1E8CC" w14:textId="77777777" w:rsidR="0044088D" w:rsidRDefault="0044088D" w:rsidP="0044088D">
                      <w:r>
                        <w:t xml:space="preserve">    </w:t>
                      </w:r>
                    </w:p>
                    <w:p w14:paraId="757CC52E" w14:textId="77777777" w:rsidR="0044088D" w:rsidRDefault="0044088D" w:rsidP="0044088D">
                      <w:r>
                        <w:t xml:space="preserve">    model = </w:t>
                      </w:r>
                      <w:proofErr w:type="gramStart"/>
                      <w:r>
                        <w:t>Model(</w:t>
                      </w:r>
                      <w:proofErr w:type="gramEnd"/>
                      <w:r>
                        <w:t>inputs=</w:t>
                      </w:r>
                      <w:proofErr w:type="spellStart"/>
                      <w:r>
                        <w:t>model_input</w:t>
                      </w:r>
                      <w:proofErr w:type="spellEnd"/>
                      <w:r>
                        <w:t>, outputs= y1)</w:t>
                      </w:r>
                    </w:p>
                    <w:p w14:paraId="4EA56534" w14:textId="77777777" w:rsidR="0044088D" w:rsidRDefault="0044088D" w:rsidP="0044088D">
                      <w:r>
                        <w:t xml:space="preserve">    </w:t>
                      </w:r>
                    </w:p>
                    <w:p w14:paraId="3A286085" w14:textId="77777777" w:rsidR="0044088D" w:rsidRDefault="0044088D" w:rsidP="0044088D">
                      <w:r>
                        <w:t xml:space="preserve">    # Compile the model</w:t>
                      </w:r>
                    </w:p>
                    <w:p w14:paraId="3A0BA5FC" w14:textId="77777777" w:rsidR="0044088D" w:rsidRDefault="0044088D" w:rsidP="0044088D">
                      <w:r>
                        <w:t xml:space="preserve">    </w:t>
                      </w:r>
                      <w:proofErr w:type="spellStart"/>
                      <w:proofErr w:type="gramStart"/>
                      <w:r>
                        <w:t>model.compile</w:t>
                      </w:r>
                      <w:proofErr w:type="spellEnd"/>
                      <w:proofErr w:type="gramEnd"/>
                      <w:r>
                        <w:t>(loss='categorical_crossentropy', optimizer='</w:t>
                      </w:r>
                      <w:proofErr w:type="spellStart"/>
                      <w:r>
                        <w:t>adam</w:t>
                      </w:r>
                      <w:proofErr w:type="spellEnd"/>
                      <w:r>
                        <w:t>', metrics=['accuracy'])</w:t>
                      </w:r>
                    </w:p>
                    <w:p w14:paraId="7D7763F7" w14:textId="6BEB7BF4" w:rsidR="0044088D" w:rsidRDefault="0044088D" w:rsidP="0044088D">
                      <w:r>
                        <w:t xml:space="preserve">    return model</w:t>
                      </w:r>
                    </w:p>
                  </w:txbxContent>
                </v:textbox>
                <w10:wrap anchorx="margin"/>
              </v:shape>
            </w:pict>
          </mc:Fallback>
        </mc:AlternateContent>
      </w:r>
    </w:p>
    <w:p w14:paraId="496A7213" w14:textId="1560200E" w:rsidR="009E13BA" w:rsidRDefault="009E13BA" w:rsidP="0044088D">
      <w:pPr>
        <w:rPr>
          <w:sz w:val="24"/>
          <w:szCs w:val="24"/>
        </w:rPr>
      </w:pPr>
    </w:p>
    <w:p w14:paraId="0C1AC14E" w14:textId="22FC5461" w:rsidR="009E13BA" w:rsidRDefault="009E13BA" w:rsidP="0044088D">
      <w:pPr>
        <w:rPr>
          <w:sz w:val="24"/>
          <w:szCs w:val="24"/>
        </w:rPr>
      </w:pPr>
    </w:p>
    <w:p w14:paraId="510D8AAF" w14:textId="6B54C578" w:rsidR="009E13BA" w:rsidRDefault="009E13BA" w:rsidP="0044088D">
      <w:pPr>
        <w:rPr>
          <w:sz w:val="24"/>
          <w:szCs w:val="24"/>
        </w:rPr>
      </w:pPr>
    </w:p>
    <w:p w14:paraId="5E956A51" w14:textId="251C7DEB" w:rsidR="009E13BA" w:rsidRDefault="009E13BA" w:rsidP="0044088D">
      <w:pPr>
        <w:rPr>
          <w:sz w:val="24"/>
          <w:szCs w:val="24"/>
        </w:rPr>
      </w:pPr>
    </w:p>
    <w:p w14:paraId="511767B4" w14:textId="09F23B3C" w:rsidR="009E13BA" w:rsidRDefault="009E13BA" w:rsidP="0044088D">
      <w:pPr>
        <w:rPr>
          <w:sz w:val="24"/>
          <w:szCs w:val="24"/>
        </w:rPr>
      </w:pPr>
    </w:p>
    <w:p w14:paraId="2CD73448" w14:textId="3A4BF91C" w:rsidR="009E13BA" w:rsidRDefault="009E13BA" w:rsidP="0044088D">
      <w:pPr>
        <w:rPr>
          <w:sz w:val="24"/>
          <w:szCs w:val="24"/>
        </w:rPr>
      </w:pPr>
    </w:p>
    <w:p w14:paraId="0FA083F0" w14:textId="1BF23CB8" w:rsidR="007C4CDF" w:rsidRDefault="007C4CDF" w:rsidP="0044088D">
      <w:pPr>
        <w:rPr>
          <w:sz w:val="24"/>
          <w:szCs w:val="24"/>
        </w:rPr>
      </w:pPr>
    </w:p>
    <w:p w14:paraId="371030F7" w14:textId="03335092" w:rsidR="007C4CDF" w:rsidRDefault="007C4CDF" w:rsidP="0044088D">
      <w:pPr>
        <w:rPr>
          <w:sz w:val="24"/>
          <w:szCs w:val="24"/>
        </w:rPr>
      </w:pPr>
    </w:p>
    <w:p w14:paraId="62A6A689" w14:textId="2E4FCA23" w:rsidR="007C4CDF" w:rsidRDefault="007C4CDF" w:rsidP="0044088D">
      <w:pPr>
        <w:rPr>
          <w:sz w:val="24"/>
          <w:szCs w:val="24"/>
        </w:rPr>
      </w:pPr>
    </w:p>
    <w:p w14:paraId="460A6E91" w14:textId="19407FF4" w:rsidR="007C4CDF" w:rsidRDefault="007C4CDF" w:rsidP="0044088D">
      <w:pPr>
        <w:rPr>
          <w:sz w:val="24"/>
          <w:szCs w:val="24"/>
        </w:rPr>
      </w:pPr>
    </w:p>
    <w:p w14:paraId="5A796DDC" w14:textId="7F786FED" w:rsidR="007C4CDF" w:rsidRDefault="007C4CDF" w:rsidP="0044088D">
      <w:pPr>
        <w:rPr>
          <w:sz w:val="24"/>
          <w:szCs w:val="24"/>
        </w:rPr>
      </w:pPr>
    </w:p>
    <w:p w14:paraId="4A6AE397" w14:textId="01A9E184" w:rsidR="007C4CDF" w:rsidRDefault="007C4CDF" w:rsidP="0044088D">
      <w:pPr>
        <w:rPr>
          <w:sz w:val="24"/>
          <w:szCs w:val="24"/>
        </w:rPr>
      </w:pPr>
    </w:p>
    <w:p w14:paraId="6D3D2745" w14:textId="5E186340" w:rsidR="007C4CDF" w:rsidRDefault="007C4CDF" w:rsidP="0044088D">
      <w:pPr>
        <w:rPr>
          <w:sz w:val="24"/>
          <w:szCs w:val="24"/>
        </w:rPr>
      </w:pPr>
    </w:p>
    <w:p w14:paraId="68A463E4" w14:textId="05991346" w:rsidR="007C4CDF" w:rsidRDefault="007C4CDF" w:rsidP="0044088D">
      <w:pPr>
        <w:rPr>
          <w:sz w:val="24"/>
          <w:szCs w:val="24"/>
        </w:rPr>
      </w:pPr>
    </w:p>
    <w:p w14:paraId="5C85180E" w14:textId="78F8B0B1" w:rsidR="007C4CDF" w:rsidRDefault="007C4CDF" w:rsidP="0044088D">
      <w:pPr>
        <w:rPr>
          <w:sz w:val="24"/>
          <w:szCs w:val="24"/>
        </w:rPr>
      </w:pPr>
    </w:p>
    <w:p w14:paraId="779F6DCF" w14:textId="3A44939D" w:rsidR="007C4CDF" w:rsidRDefault="007C4CDF" w:rsidP="0044088D">
      <w:pPr>
        <w:rPr>
          <w:sz w:val="24"/>
          <w:szCs w:val="24"/>
        </w:rPr>
      </w:pPr>
    </w:p>
    <w:p w14:paraId="73DFB9C9" w14:textId="68E7465C" w:rsidR="007C4CDF" w:rsidRDefault="007C4CDF" w:rsidP="0044088D">
      <w:pPr>
        <w:rPr>
          <w:sz w:val="24"/>
          <w:szCs w:val="24"/>
        </w:rPr>
      </w:pPr>
    </w:p>
    <w:p w14:paraId="0B831875" w14:textId="3F4DFC99" w:rsidR="007C4CDF" w:rsidRDefault="007C4CDF" w:rsidP="0044088D">
      <w:pPr>
        <w:rPr>
          <w:sz w:val="24"/>
          <w:szCs w:val="24"/>
        </w:rPr>
      </w:pPr>
    </w:p>
    <w:p w14:paraId="2DE046FC" w14:textId="100FFD61" w:rsidR="007C4CDF" w:rsidRDefault="007C4CDF" w:rsidP="0044088D">
      <w:pPr>
        <w:rPr>
          <w:sz w:val="24"/>
          <w:szCs w:val="24"/>
        </w:rPr>
      </w:pPr>
    </w:p>
    <w:p w14:paraId="50781ED2" w14:textId="2B433B0D" w:rsidR="007C4CDF" w:rsidRDefault="007C4CDF" w:rsidP="0044088D">
      <w:pPr>
        <w:rPr>
          <w:sz w:val="24"/>
          <w:szCs w:val="24"/>
        </w:rPr>
      </w:pPr>
    </w:p>
    <w:p w14:paraId="4D3D369E" w14:textId="40651D85" w:rsidR="007C4CDF" w:rsidRDefault="007C4CDF" w:rsidP="0044088D">
      <w:pPr>
        <w:rPr>
          <w:sz w:val="24"/>
          <w:szCs w:val="24"/>
        </w:rPr>
      </w:pPr>
    </w:p>
    <w:p w14:paraId="022A5428" w14:textId="2CEB3808" w:rsidR="007C4CDF" w:rsidRDefault="007C4CDF" w:rsidP="0044088D">
      <w:pPr>
        <w:rPr>
          <w:sz w:val="24"/>
          <w:szCs w:val="24"/>
        </w:rPr>
      </w:pPr>
    </w:p>
    <w:p w14:paraId="56D158E8" w14:textId="384CB07F" w:rsidR="007C4CDF" w:rsidRDefault="007C4CDF" w:rsidP="0044088D">
      <w:pPr>
        <w:rPr>
          <w:sz w:val="24"/>
          <w:szCs w:val="24"/>
        </w:rPr>
      </w:pPr>
    </w:p>
    <w:p w14:paraId="711BC768" w14:textId="51BDE7BA" w:rsidR="007C4CDF" w:rsidRDefault="007C4CDF" w:rsidP="0044088D">
      <w:pPr>
        <w:rPr>
          <w:sz w:val="24"/>
          <w:szCs w:val="24"/>
        </w:rPr>
      </w:pPr>
    </w:p>
    <w:p w14:paraId="7D6FA9A7" w14:textId="3FCC58C4" w:rsidR="007C4CDF" w:rsidRDefault="007C4CDF" w:rsidP="0044088D">
      <w:pPr>
        <w:rPr>
          <w:sz w:val="24"/>
          <w:szCs w:val="24"/>
        </w:rPr>
      </w:pPr>
    </w:p>
    <w:p w14:paraId="0F3008A5" w14:textId="77777777" w:rsidR="007C4CDF" w:rsidRDefault="007C4CDF" w:rsidP="0044088D">
      <w:pPr>
        <w:rPr>
          <w:sz w:val="24"/>
          <w:szCs w:val="24"/>
        </w:rPr>
      </w:pPr>
    </w:p>
    <w:p w14:paraId="75D356D0" w14:textId="41525913" w:rsidR="00417A4B" w:rsidRDefault="00417A4B" w:rsidP="0044088D">
      <w:pPr>
        <w:rPr>
          <w:sz w:val="28"/>
          <w:szCs w:val="24"/>
        </w:rPr>
      </w:pPr>
      <w:r w:rsidRPr="00DC03A0">
        <w:rPr>
          <w:color w:val="00B0F0"/>
          <w:sz w:val="28"/>
          <w:szCs w:val="24"/>
        </w:rPr>
        <w:lastRenderedPageBreak/>
        <w:t>Following are the steps carried out for training a CNN</w:t>
      </w:r>
      <w:r w:rsidRPr="00DC03A0">
        <w:rPr>
          <w:sz w:val="28"/>
          <w:szCs w:val="24"/>
        </w:rPr>
        <w:t>:</w:t>
      </w:r>
    </w:p>
    <w:p w14:paraId="5F91180E" w14:textId="77777777" w:rsidR="00DC03A0" w:rsidRPr="00DC03A0" w:rsidRDefault="00DC03A0" w:rsidP="0044088D">
      <w:pPr>
        <w:rPr>
          <w:sz w:val="2"/>
          <w:szCs w:val="24"/>
        </w:rPr>
      </w:pPr>
    </w:p>
    <w:p w14:paraId="6FBFE8D7" w14:textId="701DF41F" w:rsidR="00417A4B" w:rsidRDefault="00417A4B" w:rsidP="0044088D">
      <w:pPr>
        <w:rPr>
          <w:sz w:val="24"/>
          <w:szCs w:val="24"/>
        </w:rPr>
      </w:pPr>
      <w:r w:rsidRPr="00417A4B">
        <w:rPr>
          <w:sz w:val="24"/>
          <w:szCs w:val="24"/>
        </w:rPr>
        <w:t xml:space="preserve">1. The entire dataset i.e. train, validation and test dataset </w:t>
      </w:r>
      <w:proofErr w:type="gramStart"/>
      <w:r w:rsidRPr="00417A4B">
        <w:rPr>
          <w:sz w:val="24"/>
          <w:szCs w:val="24"/>
        </w:rPr>
        <w:t>is</w:t>
      </w:r>
      <w:proofErr w:type="gramEnd"/>
      <w:r w:rsidRPr="00417A4B">
        <w:rPr>
          <w:sz w:val="24"/>
          <w:szCs w:val="24"/>
        </w:rPr>
        <w:t xml:space="preserve"> pre-processed</w:t>
      </w:r>
      <w:r w:rsidR="00DC03A0">
        <w:rPr>
          <w:sz w:val="24"/>
          <w:szCs w:val="24"/>
        </w:rPr>
        <w:t xml:space="preserve"> </w:t>
      </w:r>
      <w:r w:rsidRPr="00417A4B">
        <w:rPr>
          <w:sz w:val="24"/>
          <w:szCs w:val="24"/>
        </w:rPr>
        <w:t xml:space="preserve">(Refer “Data Preprocessing” section). </w:t>
      </w:r>
    </w:p>
    <w:p w14:paraId="01980C3B" w14:textId="77777777" w:rsidR="00417A4B" w:rsidRDefault="00417A4B" w:rsidP="0044088D">
      <w:pPr>
        <w:rPr>
          <w:sz w:val="24"/>
          <w:szCs w:val="24"/>
        </w:rPr>
      </w:pPr>
      <w:r w:rsidRPr="00417A4B">
        <w:rPr>
          <w:sz w:val="24"/>
          <w:szCs w:val="24"/>
        </w:rPr>
        <w:t xml:space="preserve">2. A simple CNN is created to classify images. The CNN consists of 4 convolutional layers with 4 max pooling layers in between. </w:t>
      </w:r>
    </w:p>
    <w:p w14:paraId="19718DAF" w14:textId="77777777" w:rsidR="00417A4B" w:rsidRDefault="00417A4B" w:rsidP="0044088D">
      <w:pPr>
        <w:rPr>
          <w:sz w:val="24"/>
          <w:szCs w:val="24"/>
        </w:rPr>
      </w:pPr>
      <w:r w:rsidRPr="00417A4B">
        <w:rPr>
          <w:sz w:val="24"/>
          <w:szCs w:val="24"/>
        </w:rPr>
        <w:t xml:space="preserve">3. Filters were increased from 64 to 512 in each of the convolutional layers and drop out is added </w:t>
      </w:r>
    </w:p>
    <w:p w14:paraId="42176D18" w14:textId="77777777" w:rsidR="00417A4B" w:rsidRDefault="00417A4B" w:rsidP="0044088D">
      <w:pPr>
        <w:rPr>
          <w:sz w:val="24"/>
          <w:szCs w:val="24"/>
        </w:rPr>
      </w:pPr>
      <w:r w:rsidRPr="00417A4B">
        <w:rPr>
          <w:sz w:val="24"/>
          <w:szCs w:val="24"/>
        </w:rPr>
        <w:t xml:space="preserve">4. Flattening layer along with two fully connected layers were added at the end of the CNN </w:t>
      </w:r>
    </w:p>
    <w:p w14:paraId="6180FA2A" w14:textId="547D5B7B" w:rsidR="00417A4B" w:rsidRDefault="00417A4B" w:rsidP="0044088D">
      <w:pPr>
        <w:rPr>
          <w:sz w:val="24"/>
          <w:szCs w:val="24"/>
        </w:rPr>
      </w:pPr>
      <w:r w:rsidRPr="00417A4B">
        <w:rPr>
          <w:sz w:val="24"/>
          <w:szCs w:val="24"/>
        </w:rPr>
        <w:t xml:space="preserve">5. Number of nodes in the last fully connected layer were setup as 10 which is number of categories in the dataset, along with using </w:t>
      </w:r>
      <w:r w:rsidR="00DC03A0" w:rsidRPr="00417A4B">
        <w:rPr>
          <w:sz w:val="24"/>
          <w:szCs w:val="24"/>
        </w:rPr>
        <w:t>SoftMax</w:t>
      </w:r>
      <w:r w:rsidRPr="00417A4B">
        <w:rPr>
          <w:sz w:val="24"/>
          <w:szCs w:val="24"/>
        </w:rPr>
        <w:t xml:space="preserve"> activation function. This layer is being used as classification layer. </w:t>
      </w:r>
    </w:p>
    <w:p w14:paraId="19CC6085" w14:textId="4E19931B" w:rsidR="00417A4B" w:rsidRDefault="00DC03A0" w:rsidP="0044088D">
      <w:pPr>
        <w:rPr>
          <w:sz w:val="24"/>
          <w:szCs w:val="24"/>
        </w:rPr>
      </w:pPr>
      <w:r w:rsidRPr="00417A4B">
        <w:rPr>
          <w:sz w:val="24"/>
          <w:szCs w:val="24"/>
        </w:rPr>
        <w:t>6.” Relu</w:t>
      </w:r>
      <w:r w:rsidR="00417A4B" w:rsidRPr="00417A4B">
        <w:rPr>
          <w:sz w:val="24"/>
          <w:szCs w:val="24"/>
        </w:rPr>
        <w:t xml:space="preserve">” activation function was used for all other layers along with Xavier initialization. </w:t>
      </w:r>
    </w:p>
    <w:p w14:paraId="1A587235" w14:textId="0FE9E681" w:rsidR="00417A4B" w:rsidRDefault="00417A4B" w:rsidP="0044088D">
      <w:pPr>
        <w:rPr>
          <w:sz w:val="24"/>
          <w:szCs w:val="24"/>
        </w:rPr>
      </w:pPr>
      <w:r w:rsidRPr="00417A4B">
        <w:rPr>
          <w:sz w:val="24"/>
          <w:szCs w:val="24"/>
        </w:rPr>
        <w:t>7. The model is compiled with ‘</w:t>
      </w:r>
      <w:proofErr w:type="spellStart"/>
      <w:r w:rsidRPr="00417A4B">
        <w:rPr>
          <w:sz w:val="24"/>
          <w:szCs w:val="24"/>
        </w:rPr>
        <w:t>rmprop</w:t>
      </w:r>
      <w:proofErr w:type="spellEnd"/>
      <w:r w:rsidRPr="00417A4B">
        <w:rPr>
          <w:sz w:val="24"/>
          <w:szCs w:val="24"/>
        </w:rPr>
        <w:t>’ as the optimizer and ‘categorical</w:t>
      </w:r>
      <w:r w:rsidR="00DC03A0">
        <w:rPr>
          <w:sz w:val="24"/>
          <w:szCs w:val="24"/>
        </w:rPr>
        <w:t>_</w:t>
      </w:r>
      <w:r w:rsidRPr="00417A4B">
        <w:rPr>
          <w:sz w:val="24"/>
          <w:szCs w:val="24"/>
        </w:rPr>
        <w:t xml:space="preserve">crossentropy’ as the loss function. </w:t>
      </w:r>
    </w:p>
    <w:p w14:paraId="0CAD0153" w14:textId="39E30591" w:rsidR="00417A4B" w:rsidRDefault="00417A4B" w:rsidP="0044088D">
      <w:pPr>
        <w:rPr>
          <w:sz w:val="24"/>
          <w:szCs w:val="24"/>
        </w:rPr>
      </w:pPr>
      <w:r w:rsidRPr="00417A4B">
        <w:rPr>
          <w:sz w:val="24"/>
          <w:szCs w:val="24"/>
        </w:rPr>
        <w:t>8. The model is trained for 3</w:t>
      </w:r>
      <w:r w:rsidR="00EF5B75">
        <w:rPr>
          <w:sz w:val="24"/>
          <w:szCs w:val="24"/>
        </w:rPr>
        <w:t>0</w:t>
      </w:r>
      <w:r w:rsidRPr="00417A4B">
        <w:rPr>
          <w:sz w:val="24"/>
          <w:szCs w:val="24"/>
        </w:rPr>
        <w:t>.</w:t>
      </w:r>
      <w:r w:rsidR="00DC03A0">
        <w:rPr>
          <w:sz w:val="24"/>
          <w:szCs w:val="24"/>
        </w:rPr>
        <w:t xml:space="preserve"> </w:t>
      </w:r>
      <w:r w:rsidRPr="00417A4B">
        <w:rPr>
          <w:sz w:val="24"/>
          <w:szCs w:val="24"/>
        </w:rPr>
        <w:t>During</w:t>
      </w:r>
      <w:r w:rsidR="00DC03A0">
        <w:rPr>
          <w:sz w:val="24"/>
          <w:szCs w:val="24"/>
        </w:rPr>
        <w:t xml:space="preserve"> the</w:t>
      </w:r>
      <w:r w:rsidRPr="00417A4B">
        <w:rPr>
          <w:sz w:val="24"/>
          <w:szCs w:val="24"/>
        </w:rPr>
        <w:t xml:space="preserve"> training process the model parameters were saved when there is an improvement of loss for validation dataset. </w:t>
      </w:r>
    </w:p>
    <w:p w14:paraId="23C28A60" w14:textId="2726B9A1" w:rsidR="001677DD" w:rsidRDefault="00417A4B" w:rsidP="0044088D">
      <w:pPr>
        <w:rPr>
          <w:sz w:val="24"/>
          <w:szCs w:val="24"/>
        </w:rPr>
      </w:pPr>
      <w:r w:rsidRPr="00417A4B">
        <w:rPr>
          <w:sz w:val="24"/>
          <w:szCs w:val="24"/>
        </w:rPr>
        <w:t>9. Finally predictions were made for the test dataset and were submitted in suitable format.</w:t>
      </w:r>
    </w:p>
    <w:p w14:paraId="13AC1D59" w14:textId="4CEE9A3A" w:rsidR="001677DD" w:rsidRDefault="001677DD" w:rsidP="001677DD">
      <w:pPr>
        <w:rPr>
          <w:sz w:val="24"/>
          <w:szCs w:val="24"/>
        </w:rPr>
      </w:pPr>
    </w:p>
    <w:p w14:paraId="004EC230" w14:textId="77777777" w:rsidR="001677DD" w:rsidRDefault="001677DD" w:rsidP="001677DD">
      <w:r w:rsidRPr="001677DD">
        <w:rPr>
          <w:color w:val="00B0F0"/>
          <w:sz w:val="36"/>
        </w:rPr>
        <w:t xml:space="preserve">7. </w:t>
      </w:r>
      <w:r w:rsidRPr="001677DD">
        <w:rPr>
          <w:color w:val="00B0F0"/>
          <w:sz w:val="36"/>
        </w:rPr>
        <w:t>Refinement</w:t>
      </w:r>
      <w:r w:rsidRPr="001677DD">
        <w:rPr>
          <w:color w:val="00B0F0"/>
          <w:sz w:val="36"/>
        </w:rPr>
        <w:t>:</w:t>
      </w:r>
    </w:p>
    <w:p w14:paraId="6341B77C" w14:textId="4D87C641" w:rsidR="00EF5B75" w:rsidRDefault="001677DD" w:rsidP="001677DD">
      <w:pPr>
        <w:rPr>
          <w:sz w:val="24"/>
        </w:rPr>
      </w:pPr>
      <w:r w:rsidRPr="001677DD">
        <w:rPr>
          <w:sz w:val="24"/>
        </w:rPr>
        <w:t xml:space="preserve">To get the initial result simple CNN architecture was built and evaluated. This resulted in a decent loss. After this to further improve the loss, transfer learning was applied to VGG16 along with investigating 2 types of architectures for fully connected layer. Model Architecture1 showed good results and was improved further by using the below techniques </w:t>
      </w:r>
    </w:p>
    <w:p w14:paraId="3BAEF598" w14:textId="4210AA4D" w:rsidR="00EF5B75" w:rsidRDefault="001677DD" w:rsidP="00EF5B75">
      <w:pPr>
        <w:rPr>
          <w:sz w:val="24"/>
        </w:rPr>
      </w:pPr>
      <w:r w:rsidRPr="001677DD">
        <w:rPr>
          <w:sz w:val="24"/>
        </w:rPr>
        <w:t xml:space="preserve">• Drop out layer was added to account for overfitting. </w:t>
      </w:r>
    </w:p>
    <w:p w14:paraId="789F7411" w14:textId="2C84B60E" w:rsidR="00417A4B" w:rsidRDefault="001677DD" w:rsidP="001677DD">
      <w:pPr>
        <w:rPr>
          <w:sz w:val="24"/>
        </w:rPr>
      </w:pPr>
      <w:r w:rsidRPr="001677DD">
        <w:rPr>
          <w:sz w:val="24"/>
        </w:rPr>
        <w:t xml:space="preserve">• Training was carried out with </w:t>
      </w:r>
      <w:r w:rsidR="00EF5B75">
        <w:rPr>
          <w:sz w:val="24"/>
        </w:rPr>
        <w:t>3</w:t>
      </w:r>
      <w:r w:rsidRPr="001677DD">
        <w:rPr>
          <w:sz w:val="24"/>
        </w:rPr>
        <w:t>0 epochs</w:t>
      </w:r>
      <w:r w:rsidR="00EF5B75">
        <w:rPr>
          <w:sz w:val="24"/>
        </w:rPr>
        <w:t xml:space="preserve"> t</w:t>
      </w:r>
      <w:r w:rsidRPr="001677DD">
        <w:rPr>
          <w:sz w:val="24"/>
        </w:rPr>
        <w:t>o further improve the loss metric,</w:t>
      </w:r>
      <w:r w:rsidR="00EF5B75">
        <w:rPr>
          <w:sz w:val="24"/>
        </w:rPr>
        <w:t xml:space="preserve"> </w:t>
      </w:r>
      <w:r w:rsidRPr="001677DD">
        <w:rPr>
          <w:sz w:val="24"/>
        </w:rPr>
        <w:t xml:space="preserve">VGG16 along with Model Architecture1 was selected and fine-tuning was applied. SGD </w:t>
      </w:r>
      <w:r w:rsidR="00EF5B75" w:rsidRPr="001677DD">
        <w:rPr>
          <w:sz w:val="24"/>
        </w:rPr>
        <w:t>optimizer</w:t>
      </w:r>
      <w:r w:rsidRPr="001677DD">
        <w:rPr>
          <w:sz w:val="24"/>
        </w:rPr>
        <w:t xml:space="preserve"> was used with very slow learning rate of </w:t>
      </w:r>
      <w:r w:rsidR="00EF5B75">
        <w:rPr>
          <w:sz w:val="24"/>
        </w:rPr>
        <w:t>0.01</w:t>
      </w:r>
      <w:r w:rsidRPr="001677DD">
        <w:rPr>
          <w:sz w:val="24"/>
        </w:rPr>
        <w:t>.</w:t>
      </w:r>
    </w:p>
    <w:p w14:paraId="2C7117E1" w14:textId="0DC628EC" w:rsidR="00EF5B75" w:rsidRDefault="00C81C11" w:rsidP="001677DD">
      <w:pPr>
        <w:rPr>
          <w:sz w:val="24"/>
          <w:szCs w:val="24"/>
        </w:rPr>
      </w:pPr>
      <w:r>
        <w:rPr>
          <w:sz w:val="24"/>
          <w:szCs w:val="24"/>
        </w:rPr>
        <w:t>These things made a drastic change in the scores of the model.</w:t>
      </w:r>
    </w:p>
    <w:p w14:paraId="061C9C83" w14:textId="12ACF89A" w:rsidR="00C81C11" w:rsidRDefault="00C81C11" w:rsidP="001677DD">
      <w:pPr>
        <w:rPr>
          <w:sz w:val="24"/>
          <w:szCs w:val="24"/>
        </w:rPr>
      </w:pPr>
    </w:p>
    <w:p w14:paraId="49B8E551" w14:textId="55422173" w:rsidR="00C81C11" w:rsidRDefault="00C81C11" w:rsidP="001677DD">
      <w:pPr>
        <w:rPr>
          <w:sz w:val="24"/>
          <w:szCs w:val="24"/>
        </w:rPr>
      </w:pPr>
    </w:p>
    <w:p w14:paraId="0ADB0EC2" w14:textId="77777777" w:rsidR="00C81C11" w:rsidRPr="00C81C11" w:rsidRDefault="00C81C11" w:rsidP="001677DD">
      <w:pPr>
        <w:rPr>
          <w:color w:val="00B0F0"/>
          <w:sz w:val="36"/>
          <w:szCs w:val="24"/>
        </w:rPr>
      </w:pPr>
      <w:r w:rsidRPr="00C81C11">
        <w:rPr>
          <w:color w:val="00B0F0"/>
          <w:sz w:val="36"/>
          <w:szCs w:val="24"/>
        </w:rPr>
        <w:lastRenderedPageBreak/>
        <w:t>8. Conclusion:</w:t>
      </w:r>
    </w:p>
    <w:p w14:paraId="650A2E7D" w14:textId="79A86017" w:rsidR="00C81C11" w:rsidRPr="00C81C11" w:rsidRDefault="00C81C11" w:rsidP="001677DD">
      <w:pPr>
        <w:rPr>
          <w:sz w:val="24"/>
          <w:szCs w:val="24"/>
        </w:rPr>
      </w:pPr>
      <w:r w:rsidRPr="00C81C11">
        <w:rPr>
          <w:sz w:val="24"/>
          <w:szCs w:val="24"/>
        </w:rPr>
        <w:t xml:space="preserve">We have trained simple CNN algorithm of size </w:t>
      </w:r>
      <w:r>
        <w:rPr>
          <w:sz w:val="24"/>
          <w:szCs w:val="24"/>
        </w:rPr>
        <w:t>224x224</w:t>
      </w:r>
      <w:r w:rsidRPr="00C81C11">
        <w:rPr>
          <w:sz w:val="24"/>
          <w:szCs w:val="24"/>
        </w:rPr>
        <w:t xml:space="preserve"> using mage set and applied it to larger image sizes for localization. To further improve the score, we need to consider using bigger size when re-sizing the image. Currently the algorithm was trained by using </w:t>
      </w:r>
      <w:r>
        <w:rPr>
          <w:sz w:val="24"/>
          <w:szCs w:val="24"/>
        </w:rPr>
        <w:t>224x224</w:t>
      </w:r>
      <w:r w:rsidRPr="00C81C11">
        <w:rPr>
          <w:sz w:val="24"/>
          <w:szCs w:val="24"/>
        </w:rPr>
        <w:t xml:space="preserve"> re-sized images. An image size of </w:t>
      </w:r>
      <w:r>
        <w:rPr>
          <w:sz w:val="24"/>
          <w:szCs w:val="24"/>
        </w:rPr>
        <w:t>448x448</w:t>
      </w:r>
      <w:r w:rsidRPr="00C81C11">
        <w:rPr>
          <w:sz w:val="24"/>
          <w:szCs w:val="24"/>
        </w:rPr>
        <w:t xml:space="preserve"> might be relevant as original image size is </w:t>
      </w:r>
      <w:r>
        <w:rPr>
          <w:sz w:val="24"/>
          <w:szCs w:val="24"/>
        </w:rPr>
        <w:t>1360x780 as an example</w:t>
      </w:r>
      <w:bookmarkStart w:id="0" w:name="_GoBack"/>
      <w:bookmarkEnd w:id="0"/>
      <w:r w:rsidRPr="00C81C11">
        <w:rPr>
          <w:sz w:val="24"/>
          <w:szCs w:val="24"/>
        </w:rPr>
        <w:t>.</w:t>
      </w:r>
    </w:p>
    <w:sectPr w:rsidR="00C81C11" w:rsidRPr="00C81C11" w:rsidSect="00855982">
      <w:footerReference w:type="default" r:id="rId25"/>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75D02B" w14:textId="77777777" w:rsidR="002826D6" w:rsidRDefault="002826D6" w:rsidP="00855982">
      <w:pPr>
        <w:spacing w:after="0" w:line="240" w:lineRule="auto"/>
      </w:pPr>
      <w:r>
        <w:separator/>
      </w:r>
    </w:p>
  </w:endnote>
  <w:endnote w:type="continuationSeparator" w:id="0">
    <w:p w14:paraId="035F9416" w14:textId="77777777" w:rsidR="002826D6" w:rsidRDefault="002826D6"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033D9E00" w14:textId="77777777" w:rsidR="009E13BA" w:rsidRDefault="009E13BA">
        <w:pPr>
          <w:pStyle w:val="Footer"/>
        </w:pPr>
      </w:p>
      <w:p w14:paraId="1F3EB659" w14:textId="754F6E0B" w:rsidR="00855982" w:rsidRDefault="0085598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9A03C3" w14:textId="77777777" w:rsidR="002826D6" w:rsidRDefault="002826D6" w:rsidP="00855982">
      <w:pPr>
        <w:spacing w:after="0" w:line="240" w:lineRule="auto"/>
      </w:pPr>
      <w:r>
        <w:separator/>
      </w:r>
    </w:p>
  </w:footnote>
  <w:footnote w:type="continuationSeparator" w:id="0">
    <w:p w14:paraId="2D0BBA41" w14:textId="77777777" w:rsidR="002826D6" w:rsidRDefault="002826D6"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0"/>
  </w:num>
  <w:num w:numId="14">
    <w:abstractNumId w:val="17"/>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5"/>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BD2"/>
    <w:rsid w:val="00011EA2"/>
    <w:rsid w:val="00017804"/>
    <w:rsid w:val="0007623F"/>
    <w:rsid w:val="001677DD"/>
    <w:rsid w:val="001D4362"/>
    <w:rsid w:val="001D67FC"/>
    <w:rsid w:val="001E6BD2"/>
    <w:rsid w:val="002826D6"/>
    <w:rsid w:val="00417A4B"/>
    <w:rsid w:val="0044088D"/>
    <w:rsid w:val="005606F4"/>
    <w:rsid w:val="00614140"/>
    <w:rsid w:val="00667136"/>
    <w:rsid w:val="007370EE"/>
    <w:rsid w:val="007833A7"/>
    <w:rsid w:val="007C4CDF"/>
    <w:rsid w:val="00826FEB"/>
    <w:rsid w:val="00855982"/>
    <w:rsid w:val="009E13BA"/>
    <w:rsid w:val="00A10484"/>
    <w:rsid w:val="00A13B3A"/>
    <w:rsid w:val="00B922F1"/>
    <w:rsid w:val="00BC1C8E"/>
    <w:rsid w:val="00C81C11"/>
    <w:rsid w:val="00C91D5C"/>
    <w:rsid w:val="00DC03A0"/>
    <w:rsid w:val="00EB6E4D"/>
    <w:rsid w:val="00EF194C"/>
    <w:rsid w:val="00EF5B75"/>
    <w:rsid w:val="00F0268C"/>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1FC49"/>
  <w15:chartTrackingRefBased/>
  <w15:docId w15:val="{CAECB6A5-FF75-4924-A39F-14A9D4C08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table" w:styleId="TableGrid">
    <w:name w:val="Table Grid"/>
    <w:basedOn w:val="TableNormal"/>
    <w:uiPriority w:val="39"/>
    <w:rsid w:val="00737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customXml" Target="../customXml/item3.xml"/><Relationship Id="rId21" Type="http://schemas.microsoft.com/office/2014/relationships/chartEx" Target="charts/chartEx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jpg"/><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Report%20design%20(blank).dotx" TargetMode="Externa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Machine%20learning%20U\machine-learning-master\projects\capstone\DL%23%20Beginner\meta-data\train.csv"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train!$I$6:$I$35</cx:f>
        <cx:lvl ptCount="30">
          <cx:pt idx="0">antelope</cx:pt>
          <cx:pt idx="1">beaver</cx:pt>
          <cx:pt idx="2">buffalo</cx:pt>
          <cx:pt idx="3">chimpanzee</cx:pt>
          <cx:pt idx="4">dalmatian</cx:pt>
          <cx:pt idx="5">grizzly+bear</cx:pt>
          <cx:pt idx="6">horse</cx:pt>
          <cx:pt idx="7">mole</cx:pt>
          <cx:pt idx="8">mouse</cx:pt>
          <cx:pt idx="9">ox</cx:pt>
          <cx:pt idx="10">raccoon</cx:pt>
          <cx:pt idx="11">rhinoceros</cx:pt>
          <cx:pt idx="12">Siamese + cat</cx:pt>
          <cx:pt idx="13">squirrel</cx:pt>
          <cx:pt idx="14">weasel</cx:pt>
          <cx:pt idx="15">bat</cx:pt>
          <cx:pt idx="16">bobcat</cx:pt>
          <cx:pt idx="17">chihuahua</cx:pt>
          <cx:pt idx="18">collie</cx:pt>
          <cx:pt idx="19">german + shepherd</cx:pt>
          <cx:pt idx="20">hippopotamus</cx:pt>
          <cx:pt idx="21">killer + whale</cx:pt>
          <cx:pt idx="22">moose</cx:pt>
          <cx:pt idx="23">otter</cx:pt>
          <cx:pt idx="24">Persian + cat</cx:pt>
          <cx:pt idx="25">rat</cx:pt>
          <cx:pt idx="26">seal</cx:pt>
          <cx:pt idx="27">spider + monkey</cx:pt>
          <cx:pt idx="28">walrus</cx:pt>
          <cx:pt idx="29">wolf</cx:pt>
        </cx:lvl>
      </cx:strDim>
      <cx:numDim type="val">
        <cx:f>train!$J$6:$J$35</cx:f>
        <cx:lvl ptCount="30" formatCode="General">
          <cx:pt idx="0">695</cx:pt>
          <cx:pt idx="1">133</cx:pt>
          <cx:pt idx="2">606</cx:pt>
          <cx:pt idx="3">477</cx:pt>
          <cx:pt idx="4">359</cx:pt>
          <cx:pt idx="5">584</cx:pt>
          <cx:pt idx="6">1111</cx:pt>
          <cx:pt idx="7">60</cx:pt>
          <cx:pt idx="8">124</cx:pt>
          <cx:pt idx="9">501</cx:pt>
          <cx:pt idx="10">346</cx:pt>
          <cx:pt idx="11">477</cx:pt>
          <cx:pt idx="12">340</cx:pt>
          <cx:pt idx="13">808</cx:pt>
          <cx:pt idx="14">184</cx:pt>
          <cx:pt idx="15">256</cx:pt>
          <cx:pt idx="16">418</cx:pt>
          <cx:pt idx="17">386</cx:pt>
          <cx:pt idx="18">680</cx:pt>
          <cx:pt idx="19">687</cx:pt>
          <cx:pt idx="20">464</cx:pt>
          <cx:pt idx="21">193</cx:pt>
          <cx:pt idx="22">477</cx:pt>
          <cx:pt idx="23">519</cx:pt>
          <cx:pt idx="24">491</cx:pt>
          <cx:pt idx="25">420</cx:pt>
          <cx:pt idx="26">665</cx:pt>
          <cx:pt idx="27">189</cx:pt>
          <cx:pt idx="28">148</cx:pt>
          <cx:pt idx="29">403</cx:pt>
        </cx:lvl>
      </cx:numDim>
    </cx:data>
  </cx:chartData>
  <cx:chart>
    <cx:title pos="t" align="ctr" overlay="0"/>
    <cx:plotArea>
      <cx:plotAreaRegion>
        <cx:series layoutId="clusteredColumn" uniqueId="{BDDD3AFA-2D1C-467B-8B1A-5E2268B96472}">
          <cx:dataId val="0"/>
          <cx:layoutPr>
            <cx:aggregation/>
          </cx:layoutPr>
          <cx:axisId val="1"/>
        </cx:series>
        <cx:series layoutId="paretoLine" ownerIdx="0" uniqueId="{CEE60F97-12AD-4E20-89AC-7B8C9E7BD2F4}">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35BD58A2-2F40-4AF6-A274-07A8812A5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1250</TotalTime>
  <Pages>10</Pages>
  <Words>1627</Words>
  <Characters>9274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siddharth shorya</dc:creator>
  <cp:lastModifiedBy>siddharth shorya</cp:lastModifiedBy>
  <cp:revision>10</cp:revision>
  <dcterms:created xsi:type="dcterms:W3CDTF">2018-08-22T18:37:00Z</dcterms:created>
  <dcterms:modified xsi:type="dcterms:W3CDTF">2018-08-23T15:27:00Z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